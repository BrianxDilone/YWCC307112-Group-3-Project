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31311AE1" w14:textId="77777777" w:rsidTr="001E0877">
        <w:tc>
          <w:tcPr>
            <w:tcW w:w="7650" w:type="dxa"/>
          </w:tcPr>
          <w:p w14:paraId="7615242A" w14:textId="77777777" w:rsidR="002B2D13" w:rsidRPr="00D60069" w:rsidRDefault="00000000">
            <w:pPr>
              <w:pStyle w:val="Title"/>
            </w:pPr>
            <w:sdt>
              <w:sdtPr>
                <w:id w:val="-1086378735"/>
                <w:placeholder>
                  <w:docPart w:val="D4A6627ED6B845FF81588ACB4DAE5938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Team Meeting</w:t>
                </w:r>
              </w:sdtContent>
            </w:sdt>
          </w:p>
        </w:tc>
        <w:tc>
          <w:tcPr>
            <w:tcW w:w="2574" w:type="dxa"/>
            <w:vAlign w:val="bottom"/>
          </w:tcPr>
          <w:p w14:paraId="24196023" w14:textId="5A185A4A" w:rsidR="00D62E01" w:rsidRPr="00D60069" w:rsidRDefault="00CF587F">
            <w:pPr>
              <w:pStyle w:val="Heading3"/>
            </w:pPr>
            <w:r>
              <w:t xml:space="preserve">Date: April </w:t>
            </w:r>
            <w:r w:rsidR="009726B7">
              <w:t>29th</w:t>
            </w:r>
            <w:r>
              <w:t>th</w:t>
            </w:r>
          </w:p>
          <w:p w14:paraId="7C89E25F" w14:textId="3EDF03B0" w:rsidR="00D62E01" w:rsidRPr="00D60069" w:rsidRDefault="00CF587F">
            <w:pPr>
              <w:pStyle w:val="Heading3"/>
            </w:pPr>
            <w:r>
              <w:t>Time:</w:t>
            </w:r>
            <w:r w:rsidR="009726B7">
              <w:t xml:space="preserve"> 4</w:t>
            </w:r>
            <w:r>
              <w:t>pm</w:t>
            </w:r>
          </w:p>
          <w:p w14:paraId="50BE578A" w14:textId="18AFCA7B" w:rsidR="002B2D13" w:rsidRPr="00D60069" w:rsidRDefault="00CF587F" w:rsidP="00D62E01">
            <w:pPr>
              <w:pStyle w:val="Heading3"/>
            </w:pPr>
            <w:r>
              <w:t xml:space="preserve">Location: </w:t>
            </w:r>
            <w:r w:rsidR="009726B7">
              <w:t>NJIT</w:t>
            </w:r>
          </w:p>
        </w:tc>
      </w:tr>
    </w:tbl>
    <w:tbl>
      <w:tblPr>
        <w:tblStyle w:val="PlainTable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1946"/>
        <w:gridCol w:w="3184"/>
        <w:gridCol w:w="1779"/>
        <w:gridCol w:w="3315"/>
      </w:tblGrid>
      <w:tr w:rsidR="002B2D13" w:rsidRPr="00D60069" w14:paraId="70A1F7A0" w14:textId="77777777" w:rsidTr="00E048B4">
        <w:sdt>
          <w:sdtPr>
            <w:id w:val="834805806"/>
            <w:placeholder>
              <w:docPart w:val="B5C028B021304A93BCEFF3D9210CAAEC"/>
            </w:placeholder>
            <w:temporary/>
            <w:showingPlcHdr/>
            <w15:appearance w15:val="hidden"/>
          </w:sdtPr>
          <w:sdtContent>
            <w:tc>
              <w:tcPr>
                <w:tcW w:w="1946" w:type="dxa"/>
                <w:tcMar>
                  <w:top w:w="144" w:type="dxa"/>
                </w:tcMar>
              </w:tcPr>
              <w:p w14:paraId="43E10A19" w14:textId="77777777" w:rsidR="002B2D13" w:rsidRPr="00D60069" w:rsidRDefault="006344A8" w:rsidP="00D60069">
                <w:pPr>
                  <w:pStyle w:val="Heading2"/>
                  <w:spacing w:after="80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2B4D2B30" w14:textId="4BA00000" w:rsidR="002B2D13" w:rsidRPr="00D60069" w:rsidRDefault="009726B7" w:rsidP="00D60069">
            <w:pPr>
              <w:spacing w:after="80"/>
            </w:pPr>
            <w:r>
              <w:t>David</w:t>
            </w:r>
          </w:p>
        </w:tc>
        <w:tc>
          <w:tcPr>
            <w:tcW w:w="1779" w:type="dxa"/>
            <w:tcMar>
              <w:top w:w="144" w:type="dxa"/>
            </w:tcMar>
          </w:tcPr>
          <w:p w14:paraId="4A7E9C90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442851289"/>
                <w:placeholder>
                  <w:docPart w:val="000CFCA244F8467EA1B5B86442C02FDF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76492F21" w14:textId="7F486102" w:rsidR="002B2D13" w:rsidRPr="00D60069" w:rsidRDefault="009726B7" w:rsidP="00D60069">
            <w:pPr>
              <w:spacing w:after="80"/>
            </w:pPr>
            <w:r>
              <w:t>Planning</w:t>
            </w:r>
          </w:p>
        </w:tc>
      </w:tr>
      <w:tr w:rsidR="002B2D13" w:rsidRPr="00D60069" w14:paraId="77B9703D" w14:textId="77777777" w:rsidTr="00E048B4">
        <w:sdt>
          <w:sdtPr>
            <w:id w:val="-906145096"/>
            <w:placeholder>
              <w:docPart w:val="5F7C277BE5D54776A5BBE358B2D88114"/>
            </w:placeholder>
            <w:temporary/>
            <w:showingPlcHdr/>
            <w15:appearance w15:val="hidden"/>
          </w:sdtPr>
          <w:sdtContent>
            <w:tc>
              <w:tcPr>
                <w:tcW w:w="1946" w:type="dxa"/>
              </w:tcPr>
              <w:p w14:paraId="10A5B209" w14:textId="77777777" w:rsidR="002B2D13" w:rsidRPr="00D60069" w:rsidRDefault="006344A8" w:rsidP="00D60069">
                <w:pPr>
                  <w:pStyle w:val="Heading2"/>
                  <w:spacing w:after="80"/>
                </w:pPr>
                <w:r w:rsidRPr="00D60069">
                  <w:t>Facilitator:</w:t>
                </w:r>
              </w:p>
            </w:tc>
          </w:sdtContent>
        </w:sdt>
        <w:tc>
          <w:tcPr>
            <w:tcW w:w="3184" w:type="dxa"/>
          </w:tcPr>
          <w:p w14:paraId="3FABAEF4" w14:textId="4169C543" w:rsidR="002B2D13" w:rsidRPr="00D60069" w:rsidRDefault="00CF587F" w:rsidP="00D60069">
            <w:pPr>
              <w:spacing w:after="80"/>
            </w:pPr>
            <w:r>
              <w:t>Penelope</w:t>
            </w:r>
          </w:p>
        </w:tc>
        <w:tc>
          <w:tcPr>
            <w:tcW w:w="1779" w:type="dxa"/>
          </w:tcPr>
          <w:p w14:paraId="38639C82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795647141"/>
                <w:placeholder>
                  <w:docPart w:val="F12F950B3BDC466FAC972C1596FE47E5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Note taker:</w:t>
                </w:r>
              </w:sdtContent>
            </w:sdt>
          </w:p>
        </w:tc>
        <w:tc>
          <w:tcPr>
            <w:tcW w:w="3315" w:type="dxa"/>
          </w:tcPr>
          <w:p w14:paraId="60780735" w14:textId="1410456F" w:rsidR="002B2D13" w:rsidRPr="00D60069" w:rsidRDefault="009726B7" w:rsidP="00D60069">
            <w:pPr>
              <w:spacing w:after="80"/>
            </w:pPr>
            <w:r>
              <w:t>Nathanael</w:t>
            </w:r>
          </w:p>
        </w:tc>
      </w:tr>
      <w:tr w:rsidR="002B2D13" w:rsidRPr="00D60069" w14:paraId="222FCFC7" w14:textId="77777777" w:rsidTr="00E048B4">
        <w:tc>
          <w:tcPr>
            <w:tcW w:w="1946" w:type="dxa"/>
          </w:tcPr>
          <w:p w14:paraId="2013DB42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1232768380"/>
                <w:placeholder>
                  <w:docPart w:val="BBDD02ECD18240839E1723E7F4D61191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Timekeeper:</w:t>
                </w:r>
              </w:sdtContent>
            </w:sdt>
          </w:p>
        </w:tc>
        <w:tc>
          <w:tcPr>
            <w:tcW w:w="3184" w:type="dxa"/>
          </w:tcPr>
          <w:p w14:paraId="34CF39A3" w14:textId="4E460650" w:rsidR="002B2D13" w:rsidRPr="00D60069" w:rsidRDefault="007A3872" w:rsidP="00D60069">
            <w:pPr>
              <w:spacing w:after="80"/>
            </w:pPr>
            <w:r>
              <w:t>Brian</w:t>
            </w:r>
          </w:p>
        </w:tc>
        <w:tc>
          <w:tcPr>
            <w:tcW w:w="1779" w:type="dxa"/>
          </w:tcPr>
          <w:p w14:paraId="0CE2E0B5" w14:textId="77777777" w:rsidR="002B2D13" w:rsidRPr="00D60069" w:rsidRDefault="002B2D13" w:rsidP="00D60069">
            <w:pPr>
              <w:pStyle w:val="Heading2"/>
              <w:spacing w:after="80"/>
            </w:pPr>
          </w:p>
        </w:tc>
        <w:tc>
          <w:tcPr>
            <w:tcW w:w="3315" w:type="dxa"/>
          </w:tcPr>
          <w:p w14:paraId="76D345F5" w14:textId="77777777" w:rsidR="002B2D13" w:rsidRPr="00D60069" w:rsidRDefault="002B2D13" w:rsidP="00D60069">
            <w:pPr>
              <w:spacing w:after="80"/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80"/>
        <w:gridCol w:w="8244"/>
      </w:tblGrid>
      <w:tr w:rsidR="002B2D13" w:rsidRPr="00D60069" w14:paraId="2250311E" w14:textId="77777777" w:rsidTr="00E048B4">
        <w:tc>
          <w:tcPr>
            <w:tcW w:w="1980" w:type="dxa"/>
            <w:tcMar>
              <w:top w:w="144" w:type="dxa"/>
            </w:tcMar>
          </w:tcPr>
          <w:p w14:paraId="1F42BDDE" w14:textId="77777777" w:rsidR="002B2D13" w:rsidRPr="00D60069" w:rsidRDefault="00000000">
            <w:pPr>
              <w:pStyle w:val="Heading2"/>
            </w:pPr>
            <w:sdt>
              <w:sdtPr>
                <w:id w:val="1643469904"/>
                <w:placeholder>
                  <w:docPart w:val="57FDAD3153AE4FE7893E7B84D6BDC3B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5E7AA671" w14:textId="286862ED" w:rsidR="002B2D13" w:rsidRPr="00D60069" w:rsidRDefault="00CF587F" w:rsidP="00D62E01">
            <w:r>
              <w:t xml:space="preserve">Nathanael, David, Brian, Penelope </w:t>
            </w:r>
          </w:p>
        </w:tc>
      </w:tr>
      <w:tr w:rsidR="002B2D13" w:rsidRPr="00D60069" w14:paraId="23E17519" w14:textId="77777777" w:rsidTr="00E048B4">
        <w:tc>
          <w:tcPr>
            <w:tcW w:w="1980" w:type="dxa"/>
          </w:tcPr>
          <w:p w14:paraId="79790D3C" w14:textId="6AB2DA0E" w:rsidR="002B2D13" w:rsidRPr="00D60069" w:rsidRDefault="002B2D13">
            <w:pPr>
              <w:pStyle w:val="Heading2"/>
            </w:pPr>
          </w:p>
        </w:tc>
        <w:tc>
          <w:tcPr>
            <w:tcW w:w="8244" w:type="dxa"/>
          </w:tcPr>
          <w:p w14:paraId="33FD9F9F" w14:textId="22CC784E" w:rsidR="002B2D13" w:rsidRPr="00D60069" w:rsidRDefault="002B2D13"/>
        </w:tc>
      </w:tr>
      <w:tr w:rsidR="002B2D13" w:rsidRPr="00D60069" w14:paraId="765D8AC5" w14:textId="77777777" w:rsidTr="00E048B4">
        <w:tc>
          <w:tcPr>
            <w:tcW w:w="1980" w:type="dxa"/>
          </w:tcPr>
          <w:p w14:paraId="1B560DDC" w14:textId="11C1D710" w:rsidR="002B2D13" w:rsidRPr="00D60069" w:rsidRDefault="002B2D13">
            <w:pPr>
              <w:pStyle w:val="Heading2"/>
            </w:pPr>
          </w:p>
        </w:tc>
        <w:tc>
          <w:tcPr>
            <w:tcW w:w="8244" w:type="dxa"/>
          </w:tcPr>
          <w:p w14:paraId="4F5E793A" w14:textId="1F76FEC1" w:rsidR="002B2D13" w:rsidRPr="00D60069" w:rsidRDefault="002B2D13" w:rsidP="00D62E01"/>
        </w:tc>
      </w:tr>
    </w:tbl>
    <w:sdt>
      <w:sdtPr>
        <w:id w:val="-2901889"/>
        <w:placeholder>
          <w:docPart w:val="A434736723D74C54816AD573173A786C"/>
        </w:placeholder>
        <w:temporary/>
        <w:showingPlcHdr/>
        <w15:appearance w15:val="hidden"/>
      </w:sdtPr>
      <w:sdtContent>
        <w:p w14:paraId="7DA1AC90" w14:textId="77777777" w:rsidR="002B2D13" w:rsidRPr="00D60069" w:rsidRDefault="006344A8">
          <w:pPr>
            <w:pStyle w:val="Heading1"/>
          </w:pPr>
          <w:r w:rsidRPr="00D60069"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139CD3F8" w14:textId="77777777" w:rsidTr="00D62E01">
        <w:tc>
          <w:tcPr>
            <w:tcW w:w="1620" w:type="dxa"/>
          </w:tcPr>
          <w:bookmarkStart w:id="0" w:name="MinuteItems"/>
          <w:bookmarkStart w:id="1" w:name="MinuteTopicSection"/>
          <w:bookmarkEnd w:id="0"/>
          <w:p w14:paraId="3E65FA09" w14:textId="77777777" w:rsidR="002B2D13" w:rsidRPr="00D60069" w:rsidRDefault="00000000">
            <w:pPr>
              <w:pStyle w:val="Heading2"/>
            </w:pPr>
            <w:sdt>
              <w:sdtPr>
                <w:id w:val="90904773"/>
                <w:placeholder>
                  <w:docPart w:val="59F82EC076124904808D9F44F39CDE0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Agenda item:</w:t>
                </w:r>
              </w:sdtContent>
            </w:sdt>
          </w:p>
        </w:tc>
        <w:tc>
          <w:tcPr>
            <w:tcW w:w="4970" w:type="dxa"/>
          </w:tcPr>
          <w:p w14:paraId="6936107F" w14:textId="49403246" w:rsidR="002B2D13" w:rsidRPr="00D60069" w:rsidRDefault="009726B7">
            <w:r>
              <w:t>Submitting all the parts</w:t>
            </w:r>
          </w:p>
        </w:tc>
        <w:tc>
          <w:tcPr>
            <w:tcW w:w="1324" w:type="dxa"/>
          </w:tcPr>
          <w:p w14:paraId="5A23C12F" w14:textId="77777777" w:rsidR="002B2D13" w:rsidRPr="00D60069" w:rsidRDefault="00000000">
            <w:pPr>
              <w:pStyle w:val="Heading2"/>
            </w:pPr>
            <w:sdt>
              <w:sdtPr>
                <w:id w:val="1737199064"/>
                <w:placeholder>
                  <w:docPart w:val="43AA4561158B4EBCBE98C255B5D6BB0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Presenter:</w:t>
                </w:r>
              </w:sdtContent>
            </w:sdt>
          </w:p>
        </w:tc>
        <w:tc>
          <w:tcPr>
            <w:tcW w:w="2310" w:type="dxa"/>
          </w:tcPr>
          <w:p w14:paraId="28B71B3E" w14:textId="48C76112" w:rsidR="002B2D13" w:rsidRPr="00D60069" w:rsidRDefault="009726B7">
            <w:r>
              <w:t>David</w:t>
            </w:r>
          </w:p>
        </w:tc>
      </w:tr>
    </w:tbl>
    <w:p w14:paraId="027C9EA6" w14:textId="77777777" w:rsidR="002B2D13" w:rsidRPr="00D60069" w:rsidRDefault="00000000">
      <w:pPr>
        <w:pStyle w:val="Heading4"/>
      </w:pPr>
      <w:sdt>
        <w:sdtPr>
          <w:id w:val="-391195506"/>
          <w:placeholder>
            <w:docPart w:val="9A15A0A0E28F4E5E81660293B90BDF9C"/>
          </w:placeholder>
          <w:temporary/>
          <w:showingPlcHdr/>
          <w15:appearance w15:val="hidden"/>
        </w:sdtPr>
        <w:sdtContent>
          <w:r w:rsidR="006344A8" w:rsidRPr="00D60069">
            <w:t>Discussion:</w:t>
          </w:r>
        </w:sdtContent>
      </w:sdt>
    </w:p>
    <w:p w14:paraId="01DEF9B6" w14:textId="7FC4D01C" w:rsidR="002B2D13" w:rsidRPr="00D60069" w:rsidRDefault="009726B7">
      <w:r>
        <w:t>Finishing up and submitting the entire Project</w:t>
      </w:r>
    </w:p>
    <w:p w14:paraId="621E5F75" w14:textId="77777777" w:rsidR="002B2D13" w:rsidRPr="00D60069" w:rsidRDefault="00000000">
      <w:pPr>
        <w:pStyle w:val="Heading4"/>
      </w:pPr>
      <w:sdt>
        <w:sdtPr>
          <w:id w:val="1574465788"/>
          <w:placeholder>
            <w:docPart w:val="21D68D3F494D4088A0CD22FE5E312832"/>
          </w:placeholder>
          <w:temporary/>
          <w:showingPlcHdr/>
          <w15:appearance w15:val="hidden"/>
        </w:sdtPr>
        <w:sdtContent>
          <w:r w:rsidR="006344A8" w:rsidRPr="00D60069">
            <w:t>Conclusions:</w:t>
          </w:r>
        </w:sdtContent>
      </w:sdt>
    </w:p>
    <w:p w14:paraId="42410003" w14:textId="232A4F35" w:rsidR="002B2D13" w:rsidRPr="00D60069" w:rsidRDefault="009726B7">
      <w:r>
        <w:t>Everyone will submit their own minute meetings portions to the GitHub, and submitting essay will fall on Brian, and Penelope will submit the presentation.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D60069" w14:paraId="3939168E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2AA5698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1717032099"/>
                <w:placeholder>
                  <w:docPart w:val="EDF71F3F2C844275BF32EEA7B78581A4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6BC8E773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319821758"/>
                <w:placeholder>
                  <w:docPart w:val="20A198C6491047338DD29F6453C0DDD7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156405A4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433413345"/>
                <w:placeholder>
                  <w:docPart w:val="30C5B4BBC4A44DC0826BF2E3A80E9D47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Deadline</w:t>
                </w:r>
              </w:sdtContent>
            </w:sdt>
          </w:p>
        </w:tc>
      </w:tr>
      <w:tr w:rsidR="002B2D13" w:rsidRPr="00D60069" w14:paraId="24CDC0C0" w14:textId="77777777" w:rsidTr="00D60069">
        <w:tc>
          <w:tcPr>
            <w:tcW w:w="5310" w:type="dxa"/>
          </w:tcPr>
          <w:p w14:paraId="5E232558" w14:textId="59B76252" w:rsidR="002B2D13" w:rsidRPr="00D60069" w:rsidRDefault="009726B7" w:rsidP="00D60069">
            <w:pPr>
              <w:pStyle w:val="ListBullet"/>
              <w:spacing w:after="80"/>
            </w:pPr>
            <w:r>
              <w:t>Presentation/Minute Meetings</w:t>
            </w:r>
          </w:p>
        </w:tc>
        <w:tc>
          <w:tcPr>
            <w:tcW w:w="3060" w:type="dxa"/>
          </w:tcPr>
          <w:p w14:paraId="055C800F" w14:textId="0675F5A1" w:rsidR="002B2D13" w:rsidRPr="00D60069" w:rsidRDefault="00E015AC" w:rsidP="00D60069">
            <w:pPr>
              <w:spacing w:after="80"/>
            </w:pPr>
            <w:r>
              <w:t xml:space="preserve">Penelope </w:t>
            </w:r>
          </w:p>
        </w:tc>
        <w:tc>
          <w:tcPr>
            <w:tcW w:w="1854" w:type="dxa"/>
          </w:tcPr>
          <w:p w14:paraId="48A95FD1" w14:textId="7A6D9735" w:rsidR="002B2D13" w:rsidRPr="00D60069" w:rsidRDefault="00E015AC" w:rsidP="00D60069">
            <w:pPr>
              <w:spacing w:after="80"/>
            </w:pPr>
            <w:r>
              <w:t>4/22/2025</w:t>
            </w:r>
          </w:p>
        </w:tc>
      </w:tr>
      <w:tr w:rsidR="002B2D13" w:rsidRPr="00D60069" w14:paraId="3EDAC146" w14:textId="77777777" w:rsidTr="00D60069">
        <w:tc>
          <w:tcPr>
            <w:tcW w:w="5310" w:type="dxa"/>
          </w:tcPr>
          <w:p w14:paraId="046847D7" w14:textId="1B3039D4" w:rsidR="002B2D13" w:rsidRPr="00D60069" w:rsidRDefault="009726B7" w:rsidP="00D60069">
            <w:pPr>
              <w:pStyle w:val="ListBullet"/>
              <w:spacing w:after="80"/>
            </w:pPr>
            <w:r>
              <w:t>Essay/Minute Meetings</w:t>
            </w:r>
          </w:p>
        </w:tc>
        <w:tc>
          <w:tcPr>
            <w:tcW w:w="3060" w:type="dxa"/>
          </w:tcPr>
          <w:p w14:paraId="2F98BE86" w14:textId="15EED1C5" w:rsidR="002B2D13" w:rsidRPr="00D60069" w:rsidRDefault="008B75E7" w:rsidP="00D60069">
            <w:pPr>
              <w:spacing w:after="80"/>
            </w:pPr>
            <w:r>
              <w:t>Brian Dilone</w:t>
            </w:r>
          </w:p>
        </w:tc>
        <w:tc>
          <w:tcPr>
            <w:tcW w:w="1854" w:type="dxa"/>
          </w:tcPr>
          <w:p w14:paraId="11D1F618" w14:textId="3C7238EF" w:rsidR="002B2D13" w:rsidRPr="00D60069" w:rsidRDefault="00E015AC" w:rsidP="00D60069">
            <w:pPr>
              <w:spacing w:after="80"/>
            </w:pPr>
            <w:r>
              <w:t>4/22/2025</w:t>
            </w:r>
          </w:p>
        </w:tc>
      </w:tr>
      <w:tr w:rsidR="002B2D13" w:rsidRPr="00D60069" w14:paraId="74167D2A" w14:textId="77777777" w:rsidTr="00D60069">
        <w:tc>
          <w:tcPr>
            <w:tcW w:w="5310" w:type="dxa"/>
            <w:tcMar>
              <w:bottom w:w="288" w:type="dxa"/>
            </w:tcMar>
          </w:tcPr>
          <w:p w14:paraId="0B18135D" w14:textId="74D000CB" w:rsidR="00772013" w:rsidRDefault="009726B7" w:rsidP="00772013">
            <w:pPr>
              <w:pStyle w:val="ListBullet"/>
              <w:spacing w:after="80"/>
            </w:pPr>
            <w:r>
              <w:t xml:space="preserve">Minute Meetings </w:t>
            </w:r>
            <w:r w:rsidR="008B75E7">
              <w:t xml:space="preserve"> </w:t>
            </w:r>
          </w:p>
          <w:p w14:paraId="64D930C7" w14:textId="548EC4A4" w:rsidR="00772013" w:rsidRDefault="009726B7" w:rsidP="00772013">
            <w:pPr>
              <w:pStyle w:val="ListBullet"/>
              <w:spacing w:after="80"/>
            </w:pPr>
            <w:r>
              <w:t>Minute Meetings</w:t>
            </w:r>
            <w:r w:rsidR="00772013">
              <w:t xml:space="preserve">             </w:t>
            </w:r>
          </w:p>
          <w:p w14:paraId="69356A00" w14:textId="504D4050" w:rsidR="00CB562D" w:rsidRPr="00D60069" w:rsidRDefault="00772013" w:rsidP="00772013">
            <w:pPr>
              <w:pStyle w:val="ListBullet"/>
              <w:numPr>
                <w:ilvl w:val="0"/>
                <w:numId w:val="0"/>
              </w:numPr>
              <w:spacing w:after="80"/>
            </w:pPr>
            <w:r>
              <w:t xml:space="preserve">     </w:t>
            </w:r>
            <w:r w:rsidR="00CB562D">
              <w:t xml:space="preserve">     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5D20937C" w14:textId="46261345" w:rsidR="002B2D13" w:rsidRDefault="008B75E7" w:rsidP="00D60069">
            <w:pPr>
              <w:spacing w:after="80"/>
            </w:pPr>
            <w:r>
              <w:t xml:space="preserve"> Nathanael</w:t>
            </w:r>
            <w:r w:rsidR="00772013">
              <w:t xml:space="preserve"> </w:t>
            </w:r>
          </w:p>
          <w:p w14:paraId="41307E75" w14:textId="4C35F732" w:rsidR="00772013" w:rsidRPr="00D60069" w:rsidRDefault="00772013" w:rsidP="00D60069">
            <w:pPr>
              <w:spacing w:after="80"/>
            </w:pPr>
            <w:r>
              <w:t>Da</w:t>
            </w:r>
            <w:r w:rsidR="008B75E7">
              <w:t>vid</w:t>
            </w:r>
          </w:p>
        </w:tc>
        <w:tc>
          <w:tcPr>
            <w:tcW w:w="1854" w:type="dxa"/>
            <w:tcMar>
              <w:bottom w:w="288" w:type="dxa"/>
            </w:tcMar>
          </w:tcPr>
          <w:p w14:paraId="66358A01" w14:textId="77777777" w:rsidR="002B2D13" w:rsidRDefault="00E015AC" w:rsidP="00D60069">
            <w:pPr>
              <w:spacing w:after="80"/>
            </w:pPr>
            <w:r>
              <w:t>4/22/2025</w:t>
            </w:r>
          </w:p>
          <w:p w14:paraId="7C701D07" w14:textId="4997451A" w:rsidR="00772013" w:rsidRPr="00D60069" w:rsidRDefault="00772013" w:rsidP="00D60069">
            <w:pPr>
              <w:spacing w:after="80"/>
            </w:pPr>
            <w:r>
              <w:t>4/22/2025</w:t>
            </w:r>
          </w:p>
        </w:tc>
      </w:tr>
      <w:tr w:rsidR="00772013" w:rsidRPr="00D60069" w14:paraId="0EB5AB33" w14:textId="77777777" w:rsidTr="00D60069">
        <w:tc>
          <w:tcPr>
            <w:tcW w:w="5310" w:type="dxa"/>
            <w:tcMar>
              <w:bottom w:w="288" w:type="dxa"/>
            </w:tcMar>
          </w:tcPr>
          <w:p w14:paraId="5E0B701F" w14:textId="070AC148" w:rsidR="00772013" w:rsidRDefault="00772013" w:rsidP="00772013">
            <w:pPr>
              <w:pStyle w:val="ListBullet"/>
              <w:numPr>
                <w:ilvl w:val="0"/>
                <w:numId w:val="0"/>
              </w:numPr>
            </w:pPr>
            <w:r>
              <w:t xml:space="preserve">              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7D93ADD" w14:textId="77777777" w:rsidR="00772013" w:rsidRDefault="00772013" w:rsidP="00D60069"/>
        </w:tc>
        <w:tc>
          <w:tcPr>
            <w:tcW w:w="1854" w:type="dxa"/>
            <w:tcMar>
              <w:bottom w:w="288" w:type="dxa"/>
            </w:tcMar>
          </w:tcPr>
          <w:p w14:paraId="63B415D0" w14:textId="77777777" w:rsidR="00772013" w:rsidRDefault="00772013" w:rsidP="00D60069"/>
        </w:tc>
      </w:tr>
    </w:tbl>
    <w:bookmarkEnd w:id="1"/>
    <w:p w14:paraId="23DD46B6" w14:textId="77777777" w:rsidR="002B2D13" w:rsidRPr="00D60069" w:rsidRDefault="00000000">
      <w:pPr>
        <w:pStyle w:val="Heading1"/>
      </w:pPr>
      <w:sdt>
        <w:sdtPr>
          <w:id w:val="-1794281877"/>
          <w:placeholder>
            <w:docPart w:val="F1D5F1CE7DCA4C0DA92EA640DE1CAF30"/>
          </w:placeholder>
          <w:temporary/>
          <w:showingPlcHdr/>
          <w15:appearance w15:val="hidden"/>
        </w:sdtPr>
        <w:sdtContent>
          <w:r w:rsidR="006344A8" w:rsidRPr="00D60069">
            <w:t>Other Information</w:t>
          </w:r>
        </w:sdtContent>
      </w:sdt>
    </w:p>
    <w:p w14:paraId="7AEE7D35" w14:textId="77777777" w:rsidR="002B2D13" w:rsidRPr="00D60069" w:rsidRDefault="00000000">
      <w:pPr>
        <w:pStyle w:val="Heading4"/>
      </w:pPr>
      <w:sdt>
        <w:sdtPr>
          <w:id w:val="2125887421"/>
          <w:placeholder>
            <w:docPart w:val="52F2F2FC1F8F4684B9166D565BA55DB5"/>
          </w:placeholder>
          <w:temporary/>
          <w:showingPlcHdr/>
          <w15:appearance w15:val="hidden"/>
        </w:sdtPr>
        <w:sdtContent>
          <w:r w:rsidR="006344A8" w:rsidRPr="00D60069">
            <w:t>Observers:</w:t>
          </w:r>
        </w:sdtContent>
      </w:sdt>
    </w:p>
    <w:sdt>
      <w:sdtPr>
        <w:id w:val="-1335213840"/>
        <w:placeholder>
          <w:docPart w:val="C278ADAE4665455B924BA73F5B4AAB5D"/>
        </w:placeholder>
        <w:temporary/>
        <w:showingPlcHdr/>
        <w15:appearance w15:val="hidden"/>
      </w:sdtPr>
      <w:sdtContent>
        <w:p w14:paraId="2A464E95" w14:textId="77777777" w:rsidR="002B2D13" w:rsidRPr="00D60069" w:rsidRDefault="006344A8">
          <w:r w:rsidRPr="00D60069">
            <w:t>Enter observers here.</w:t>
          </w:r>
        </w:p>
      </w:sdtContent>
    </w:sdt>
    <w:p w14:paraId="664170C9" w14:textId="77777777" w:rsidR="002B2D13" w:rsidRPr="00D60069" w:rsidRDefault="00000000">
      <w:pPr>
        <w:pStyle w:val="Heading4"/>
      </w:pPr>
      <w:sdt>
        <w:sdtPr>
          <w:id w:val="-671956156"/>
          <w:placeholder>
            <w:docPart w:val="9E6AD06C4969495890591B5B6402E7C9"/>
          </w:placeholder>
          <w:temporary/>
          <w:showingPlcHdr/>
          <w15:appearance w15:val="hidden"/>
        </w:sdtPr>
        <w:sdtContent>
          <w:r w:rsidR="006344A8" w:rsidRPr="00D60069">
            <w:t>Resources:</w:t>
          </w:r>
        </w:sdtContent>
      </w:sdt>
    </w:p>
    <w:p w14:paraId="7790B3DF" w14:textId="0B55BA17" w:rsidR="002B2D13" w:rsidRDefault="009726B7">
      <w:r>
        <w:t xml:space="preserve">Presentation Link: </w:t>
      </w:r>
      <w:r w:rsidR="00772013">
        <w:t xml:space="preserve"> </w:t>
      </w:r>
      <w:hyperlink r:id="rId7" w:anchor="slide=id.g3522b5d76e7_0_412" w:history="1">
        <w:r w:rsidR="000E5A60" w:rsidRPr="00E95CF1">
          <w:rPr>
            <w:rStyle w:val="Hyperlink"/>
          </w:rPr>
          <w:t>https://docs.google.com/presentation/d/15Zgu2ezw8lDyZGYFRTDOx-zul_70M9bxkWLx5XLPuQk/edit?slide=i</w:t>
        </w:r>
        <w:r w:rsidR="000E5A60" w:rsidRPr="00E95CF1">
          <w:rPr>
            <w:rStyle w:val="Hyperlink"/>
          </w:rPr>
          <w:t>d</w:t>
        </w:r>
        <w:r w:rsidR="000E5A60" w:rsidRPr="00E95CF1">
          <w:rPr>
            <w:rStyle w:val="Hyperlink"/>
          </w:rPr>
          <w:t>.g3522b5d76e7_0_412#slide=id.g3522b5d76e7_0_412</w:t>
        </w:r>
      </w:hyperlink>
    </w:p>
    <w:p w14:paraId="71032324" w14:textId="43580813" w:rsidR="009726B7" w:rsidRDefault="009726B7">
      <w:r>
        <w:t xml:space="preserve">Written Portion Link: </w:t>
      </w:r>
      <w:hyperlink r:id="rId8" w:history="1">
        <w:r w:rsidRPr="00347FB0">
          <w:rPr>
            <w:rStyle w:val="Hyperlink"/>
          </w:rPr>
          <w:t>https://docs.google.com/document/d/1Q2HK6k-VkN_gouFVGF3vLeJb7LEkbIv8iCQ4gLmXC7Q/edit?tab=t.0</w:t>
        </w:r>
      </w:hyperlink>
    </w:p>
    <w:p w14:paraId="3903D5FC" w14:textId="77777777" w:rsidR="009726B7" w:rsidRDefault="009726B7"/>
    <w:p w14:paraId="4FBE823D" w14:textId="77777777" w:rsidR="009726B7" w:rsidRDefault="009726B7"/>
    <w:p w14:paraId="4A71A5B0" w14:textId="77777777" w:rsidR="000E5A60" w:rsidRDefault="000E5A60"/>
    <w:p w14:paraId="123775F0" w14:textId="77777777" w:rsidR="00772013" w:rsidRPr="00D60069" w:rsidRDefault="00772013"/>
    <w:p w14:paraId="05515E96" w14:textId="77777777" w:rsidR="002B2D13" w:rsidRPr="00D60069" w:rsidRDefault="00000000">
      <w:pPr>
        <w:pStyle w:val="Heading4"/>
      </w:pPr>
      <w:sdt>
        <w:sdtPr>
          <w:id w:val="1633520843"/>
          <w:placeholder>
            <w:docPart w:val="DE2FE2B446AC476ABB8D287FE943E1B8"/>
          </w:placeholder>
          <w:temporary/>
          <w:showingPlcHdr/>
          <w15:appearance w15:val="hidden"/>
        </w:sdtPr>
        <w:sdtContent>
          <w:r w:rsidR="006344A8" w:rsidRPr="00D60069">
            <w:t>Special notes:</w:t>
          </w:r>
        </w:sdtContent>
      </w:sdt>
    </w:p>
    <w:p w14:paraId="1DA65B9D" w14:textId="18A9DB90" w:rsidR="002B2D13" w:rsidRPr="00D60069" w:rsidRDefault="00701CD0">
      <w:r>
        <w:t xml:space="preserve">Brian will submit the GitHub link in the actual canvas assignment once everything is finalized. </w:t>
      </w:r>
    </w:p>
    <w:sectPr w:rsidR="002B2D13" w:rsidRPr="00D60069">
      <w:footerReference w:type="default" r:id="rId9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CF3C" w14:textId="77777777" w:rsidR="000362BF" w:rsidRDefault="000362BF">
      <w:pPr>
        <w:spacing w:before="0" w:after="0"/>
      </w:pPr>
      <w:r>
        <w:separator/>
      </w:r>
    </w:p>
  </w:endnote>
  <w:endnote w:type="continuationSeparator" w:id="0">
    <w:p w14:paraId="14701D03" w14:textId="77777777" w:rsidR="000362BF" w:rsidRDefault="000362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E4A5C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596B" w14:textId="77777777" w:rsidR="000362BF" w:rsidRDefault="000362BF">
      <w:pPr>
        <w:spacing w:before="0" w:after="0"/>
      </w:pPr>
      <w:r>
        <w:separator/>
      </w:r>
    </w:p>
  </w:footnote>
  <w:footnote w:type="continuationSeparator" w:id="0">
    <w:p w14:paraId="4C2767ED" w14:textId="77777777" w:rsidR="000362BF" w:rsidRDefault="000362B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0430925">
    <w:abstractNumId w:val="2"/>
  </w:num>
  <w:num w:numId="2" w16cid:durableId="281810939">
    <w:abstractNumId w:val="3"/>
  </w:num>
  <w:num w:numId="3" w16cid:durableId="855197064">
    <w:abstractNumId w:val="1"/>
  </w:num>
  <w:num w:numId="4" w16cid:durableId="1500342993">
    <w:abstractNumId w:val="0"/>
  </w:num>
  <w:num w:numId="5" w16cid:durableId="975182364">
    <w:abstractNumId w:val="1"/>
    <w:lvlOverride w:ilvl="0">
      <w:startOverride w:val="1"/>
    </w:lvlOverride>
  </w:num>
  <w:num w:numId="6" w16cid:durableId="297033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7F"/>
    <w:rsid w:val="000362BF"/>
    <w:rsid w:val="000E5A60"/>
    <w:rsid w:val="001B1310"/>
    <w:rsid w:val="001E0877"/>
    <w:rsid w:val="0027637D"/>
    <w:rsid w:val="00276BE9"/>
    <w:rsid w:val="002B2D13"/>
    <w:rsid w:val="002D3166"/>
    <w:rsid w:val="0034721D"/>
    <w:rsid w:val="003D5BF7"/>
    <w:rsid w:val="003F257D"/>
    <w:rsid w:val="004256EF"/>
    <w:rsid w:val="00566AE8"/>
    <w:rsid w:val="005A7328"/>
    <w:rsid w:val="006344A8"/>
    <w:rsid w:val="00701CD0"/>
    <w:rsid w:val="00734EEC"/>
    <w:rsid w:val="00772013"/>
    <w:rsid w:val="007A3872"/>
    <w:rsid w:val="007F04FA"/>
    <w:rsid w:val="008B75E7"/>
    <w:rsid w:val="008D24CA"/>
    <w:rsid w:val="009726B7"/>
    <w:rsid w:val="00CB562D"/>
    <w:rsid w:val="00CF587F"/>
    <w:rsid w:val="00D60069"/>
    <w:rsid w:val="00D62E01"/>
    <w:rsid w:val="00D661EE"/>
    <w:rsid w:val="00E015AC"/>
    <w:rsid w:val="00E048B4"/>
    <w:rsid w:val="00F434DD"/>
    <w:rsid w:val="00FF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E20C9"/>
  <w15:docId w15:val="{F7C20C78-3E4A-4B53-8452-4A3525F2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720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0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26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Q2HK6k-VkN_gouFVGF3vLeJb7LEkbIv8iCQ4gLmXC7Q/edit?tab=t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5Zgu2ezw8lDyZGYFRTDOx-zul_70M9bxkWLx5XLPuQk/edit?slide=id.g3522b5d76e7_0_4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cen\Downloads\YWCC%20307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6627ED6B845FF81588ACB4DAE5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CF35C-2C2D-4D64-821E-5E80D5865FCF}"/>
      </w:docPartPr>
      <w:docPartBody>
        <w:p w:rsidR="003A298E" w:rsidRDefault="00000000">
          <w:pPr>
            <w:pStyle w:val="D4A6627ED6B845FF81588ACB4DAE5938"/>
          </w:pPr>
          <w:r>
            <w:t>Team Meeting</w:t>
          </w:r>
        </w:p>
      </w:docPartBody>
    </w:docPart>
    <w:docPart>
      <w:docPartPr>
        <w:name w:val="B5C028B021304A93BCEFF3D9210CA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B9ACD-680D-420C-943D-531D4AC40DF7}"/>
      </w:docPartPr>
      <w:docPartBody>
        <w:p w:rsidR="003A298E" w:rsidRDefault="00000000">
          <w:pPr>
            <w:pStyle w:val="B5C028B021304A93BCEFF3D9210CAAEC"/>
          </w:pPr>
          <w:r w:rsidRPr="00E048B4">
            <w:t>Meeting called by:</w:t>
          </w:r>
        </w:p>
      </w:docPartBody>
    </w:docPart>
    <w:docPart>
      <w:docPartPr>
        <w:name w:val="000CFCA244F8467EA1B5B86442C02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0F1A0-8D96-46E4-868E-608B078D71B8}"/>
      </w:docPartPr>
      <w:docPartBody>
        <w:p w:rsidR="003A298E" w:rsidRDefault="00000000">
          <w:pPr>
            <w:pStyle w:val="000CFCA244F8467EA1B5B86442C02FDF"/>
          </w:pPr>
          <w:r w:rsidRPr="00E048B4">
            <w:t>Type of meeting:</w:t>
          </w:r>
        </w:p>
      </w:docPartBody>
    </w:docPart>
    <w:docPart>
      <w:docPartPr>
        <w:name w:val="5F7C277BE5D54776A5BBE358B2D88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39EE9-92AB-4DAF-B65A-38EA3412FF1F}"/>
      </w:docPartPr>
      <w:docPartBody>
        <w:p w:rsidR="003A298E" w:rsidRDefault="00000000">
          <w:pPr>
            <w:pStyle w:val="5F7C277BE5D54776A5BBE358B2D88114"/>
          </w:pPr>
          <w:r w:rsidRPr="00E048B4">
            <w:t>Facilitator:</w:t>
          </w:r>
        </w:p>
      </w:docPartBody>
    </w:docPart>
    <w:docPart>
      <w:docPartPr>
        <w:name w:val="F12F950B3BDC466FAC972C1596F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D1376-7390-4797-A742-9E009379A4AE}"/>
      </w:docPartPr>
      <w:docPartBody>
        <w:p w:rsidR="003A298E" w:rsidRDefault="00000000">
          <w:pPr>
            <w:pStyle w:val="F12F950B3BDC466FAC972C1596FE47E5"/>
          </w:pPr>
          <w:r w:rsidRPr="00E048B4">
            <w:t>Note taker:</w:t>
          </w:r>
        </w:p>
      </w:docPartBody>
    </w:docPart>
    <w:docPart>
      <w:docPartPr>
        <w:name w:val="BBDD02ECD18240839E1723E7F4D61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8FC4E-1BB8-463F-A285-62B89F42C73B}"/>
      </w:docPartPr>
      <w:docPartBody>
        <w:p w:rsidR="003A298E" w:rsidRDefault="00000000">
          <w:pPr>
            <w:pStyle w:val="BBDD02ECD18240839E1723E7F4D61191"/>
          </w:pPr>
          <w:r w:rsidRPr="00E048B4">
            <w:t>Timekeeper:</w:t>
          </w:r>
        </w:p>
      </w:docPartBody>
    </w:docPart>
    <w:docPart>
      <w:docPartPr>
        <w:name w:val="57FDAD3153AE4FE7893E7B84D6BDC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AD772-AD07-4926-9036-674E0B993DFC}"/>
      </w:docPartPr>
      <w:docPartBody>
        <w:p w:rsidR="003A298E" w:rsidRDefault="00000000">
          <w:pPr>
            <w:pStyle w:val="57FDAD3153AE4FE7893E7B84D6BDC3B2"/>
          </w:pPr>
          <w:r>
            <w:t>Attendees:</w:t>
          </w:r>
        </w:p>
      </w:docPartBody>
    </w:docPart>
    <w:docPart>
      <w:docPartPr>
        <w:name w:val="A434736723D74C54816AD573173A7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8C2AE-65FD-4D21-8FED-A53670F40769}"/>
      </w:docPartPr>
      <w:docPartBody>
        <w:p w:rsidR="003A298E" w:rsidRDefault="00000000">
          <w:pPr>
            <w:pStyle w:val="A434736723D74C54816AD573173A786C"/>
          </w:pPr>
          <w:r>
            <w:t>Minutes</w:t>
          </w:r>
        </w:p>
      </w:docPartBody>
    </w:docPart>
    <w:docPart>
      <w:docPartPr>
        <w:name w:val="59F82EC076124904808D9F44F39CD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EB4EB-E05C-43EB-8831-C674AB62E45B}"/>
      </w:docPartPr>
      <w:docPartBody>
        <w:p w:rsidR="003A298E" w:rsidRDefault="00000000">
          <w:pPr>
            <w:pStyle w:val="59F82EC076124904808D9F44F39CDE02"/>
          </w:pPr>
          <w:r>
            <w:t>Agenda item:</w:t>
          </w:r>
        </w:p>
      </w:docPartBody>
    </w:docPart>
    <w:docPart>
      <w:docPartPr>
        <w:name w:val="43AA4561158B4EBCBE98C255B5D6B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D161E-E591-4E41-9C5A-1AE1228AF0EE}"/>
      </w:docPartPr>
      <w:docPartBody>
        <w:p w:rsidR="003A298E" w:rsidRDefault="00000000">
          <w:pPr>
            <w:pStyle w:val="43AA4561158B4EBCBE98C255B5D6BB02"/>
          </w:pPr>
          <w:r>
            <w:t>Presenter:</w:t>
          </w:r>
        </w:p>
      </w:docPartBody>
    </w:docPart>
    <w:docPart>
      <w:docPartPr>
        <w:name w:val="9A15A0A0E28F4E5E81660293B90BD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5D613-F0EF-4B16-BBA4-A09200094DF7}"/>
      </w:docPartPr>
      <w:docPartBody>
        <w:p w:rsidR="003A298E" w:rsidRDefault="00000000">
          <w:pPr>
            <w:pStyle w:val="9A15A0A0E28F4E5E81660293B90BDF9C"/>
          </w:pPr>
          <w:r>
            <w:t>Discussion:</w:t>
          </w:r>
        </w:p>
      </w:docPartBody>
    </w:docPart>
    <w:docPart>
      <w:docPartPr>
        <w:name w:val="21D68D3F494D4088A0CD22FE5E312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78B97-6534-47CF-8056-368EA7B95C98}"/>
      </w:docPartPr>
      <w:docPartBody>
        <w:p w:rsidR="003A298E" w:rsidRDefault="00000000">
          <w:pPr>
            <w:pStyle w:val="21D68D3F494D4088A0CD22FE5E312832"/>
          </w:pPr>
          <w:r>
            <w:t>Conclusions:</w:t>
          </w:r>
        </w:p>
      </w:docPartBody>
    </w:docPart>
    <w:docPart>
      <w:docPartPr>
        <w:name w:val="EDF71F3F2C844275BF32EEA7B7858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32FC8-958A-40C6-9B88-2DEDDD17B3AD}"/>
      </w:docPartPr>
      <w:docPartBody>
        <w:p w:rsidR="003A298E" w:rsidRDefault="00000000">
          <w:pPr>
            <w:pStyle w:val="EDF71F3F2C844275BF32EEA7B78581A4"/>
          </w:pPr>
          <w:r>
            <w:t>Action items</w:t>
          </w:r>
        </w:p>
      </w:docPartBody>
    </w:docPart>
    <w:docPart>
      <w:docPartPr>
        <w:name w:val="20A198C6491047338DD29F6453C0D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E8032-A003-4B78-B3E9-E4397DDD7D22}"/>
      </w:docPartPr>
      <w:docPartBody>
        <w:p w:rsidR="003A298E" w:rsidRDefault="00000000">
          <w:pPr>
            <w:pStyle w:val="20A198C6491047338DD29F6453C0DDD7"/>
          </w:pPr>
          <w:r>
            <w:t>Person responsible</w:t>
          </w:r>
        </w:p>
      </w:docPartBody>
    </w:docPart>
    <w:docPart>
      <w:docPartPr>
        <w:name w:val="30C5B4BBC4A44DC0826BF2E3A80E9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98B91-74A4-4D32-8DEA-46B96E5484DE}"/>
      </w:docPartPr>
      <w:docPartBody>
        <w:p w:rsidR="003A298E" w:rsidRDefault="00000000">
          <w:pPr>
            <w:pStyle w:val="30C5B4BBC4A44DC0826BF2E3A80E9D47"/>
          </w:pPr>
          <w:r>
            <w:t>Deadline</w:t>
          </w:r>
        </w:p>
      </w:docPartBody>
    </w:docPart>
    <w:docPart>
      <w:docPartPr>
        <w:name w:val="F1D5F1CE7DCA4C0DA92EA640DE1CA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D1F54-A6B3-4B8D-95AA-A55B5BAF5B6F}"/>
      </w:docPartPr>
      <w:docPartBody>
        <w:p w:rsidR="003A298E" w:rsidRDefault="00000000">
          <w:pPr>
            <w:pStyle w:val="F1D5F1CE7DCA4C0DA92EA640DE1CAF30"/>
          </w:pPr>
          <w:r>
            <w:t>Other Information</w:t>
          </w:r>
        </w:p>
      </w:docPartBody>
    </w:docPart>
    <w:docPart>
      <w:docPartPr>
        <w:name w:val="52F2F2FC1F8F4684B9166D565BA55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98351-3847-47A8-9FE7-D82122A8F71E}"/>
      </w:docPartPr>
      <w:docPartBody>
        <w:p w:rsidR="003A298E" w:rsidRDefault="00000000">
          <w:pPr>
            <w:pStyle w:val="52F2F2FC1F8F4684B9166D565BA55DB5"/>
          </w:pPr>
          <w:r>
            <w:t>Observers:</w:t>
          </w:r>
        </w:p>
      </w:docPartBody>
    </w:docPart>
    <w:docPart>
      <w:docPartPr>
        <w:name w:val="C278ADAE4665455B924BA73F5B4AA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C4019-BEF5-4521-B114-DA6BF4EF1200}"/>
      </w:docPartPr>
      <w:docPartBody>
        <w:p w:rsidR="003A298E" w:rsidRDefault="00000000">
          <w:pPr>
            <w:pStyle w:val="C278ADAE4665455B924BA73F5B4AAB5D"/>
          </w:pPr>
          <w:r>
            <w:t>Enter observers here.</w:t>
          </w:r>
        </w:p>
      </w:docPartBody>
    </w:docPart>
    <w:docPart>
      <w:docPartPr>
        <w:name w:val="9E6AD06C4969495890591B5B6402E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0D752-73C1-4E31-8FCC-3AA158A90182}"/>
      </w:docPartPr>
      <w:docPartBody>
        <w:p w:rsidR="003A298E" w:rsidRDefault="00000000">
          <w:pPr>
            <w:pStyle w:val="9E6AD06C4969495890591B5B6402E7C9"/>
          </w:pPr>
          <w:r>
            <w:t>Resources:</w:t>
          </w:r>
        </w:p>
      </w:docPartBody>
    </w:docPart>
    <w:docPart>
      <w:docPartPr>
        <w:name w:val="DE2FE2B446AC476ABB8D287FE943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DFABE-713E-4A3D-82B4-F2515757F155}"/>
      </w:docPartPr>
      <w:docPartBody>
        <w:p w:rsidR="003A298E" w:rsidRDefault="00000000">
          <w:pPr>
            <w:pStyle w:val="DE2FE2B446AC476ABB8D287FE943E1B8"/>
          </w:pPr>
          <w:r>
            <w:t>Special notes: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8E"/>
    <w:rsid w:val="001B1310"/>
    <w:rsid w:val="00276BE9"/>
    <w:rsid w:val="003A298E"/>
    <w:rsid w:val="008D24CA"/>
    <w:rsid w:val="00A316A6"/>
    <w:rsid w:val="00AE6181"/>
    <w:rsid w:val="00C6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A6627ED6B845FF81588ACB4DAE5938">
    <w:name w:val="D4A6627ED6B845FF81588ACB4DAE5938"/>
  </w:style>
  <w:style w:type="paragraph" w:customStyle="1" w:styleId="B5C028B021304A93BCEFF3D9210CAAEC">
    <w:name w:val="B5C028B021304A93BCEFF3D9210CAAEC"/>
  </w:style>
  <w:style w:type="paragraph" w:customStyle="1" w:styleId="000CFCA244F8467EA1B5B86442C02FDF">
    <w:name w:val="000CFCA244F8467EA1B5B86442C02FDF"/>
  </w:style>
  <w:style w:type="paragraph" w:customStyle="1" w:styleId="5F7C277BE5D54776A5BBE358B2D88114">
    <w:name w:val="5F7C277BE5D54776A5BBE358B2D88114"/>
  </w:style>
  <w:style w:type="paragraph" w:customStyle="1" w:styleId="F12F950B3BDC466FAC972C1596FE47E5">
    <w:name w:val="F12F950B3BDC466FAC972C1596FE47E5"/>
  </w:style>
  <w:style w:type="paragraph" w:customStyle="1" w:styleId="BBDD02ECD18240839E1723E7F4D61191">
    <w:name w:val="BBDD02ECD18240839E1723E7F4D61191"/>
  </w:style>
  <w:style w:type="paragraph" w:customStyle="1" w:styleId="57FDAD3153AE4FE7893E7B84D6BDC3B2">
    <w:name w:val="57FDAD3153AE4FE7893E7B84D6BDC3B2"/>
  </w:style>
  <w:style w:type="paragraph" w:customStyle="1" w:styleId="A434736723D74C54816AD573173A786C">
    <w:name w:val="A434736723D74C54816AD573173A786C"/>
  </w:style>
  <w:style w:type="paragraph" w:customStyle="1" w:styleId="59F82EC076124904808D9F44F39CDE02">
    <w:name w:val="59F82EC076124904808D9F44F39CDE02"/>
  </w:style>
  <w:style w:type="paragraph" w:customStyle="1" w:styleId="43AA4561158B4EBCBE98C255B5D6BB02">
    <w:name w:val="43AA4561158B4EBCBE98C255B5D6BB02"/>
  </w:style>
  <w:style w:type="paragraph" w:customStyle="1" w:styleId="9A15A0A0E28F4E5E81660293B90BDF9C">
    <w:name w:val="9A15A0A0E28F4E5E81660293B90BDF9C"/>
  </w:style>
  <w:style w:type="paragraph" w:customStyle="1" w:styleId="21D68D3F494D4088A0CD22FE5E312832">
    <w:name w:val="21D68D3F494D4088A0CD22FE5E312832"/>
  </w:style>
  <w:style w:type="paragraph" w:customStyle="1" w:styleId="EDF71F3F2C844275BF32EEA7B78581A4">
    <w:name w:val="EDF71F3F2C844275BF32EEA7B78581A4"/>
  </w:style>
  <w:style w:type="paragraph" w:customStyle="1" w:styleId="20A198C6491047338DD29F6453C0DDD7">
    <w:name w:val="20A198C6491047338DD29F6453C0DDD7"/>
  </w:style>
  <w:style w:type="paragraph" w:customStyle="1" w:styleId="30C5B4BBC4A44DC0826BF2E3A80E9D47">
    <w:name w:val="30C5B4BBC4A44DC0826BF2E3A80E9D47"/>
  </w:style>
  <w:style w:type="paragraph" w:customStyle="1" w:styleId="F1D5F1CE7DCA4C0DA92EA640DE1CAF30">
    <w:name w:val="F1D5F1CE7DCA4C0DA92EA640DE1CAF30"/>
  </w:style>
  <w:style w:type="paragraph" w:customStyle="1" w:styleId="52F2F2FC1F8F4684B9166D565BA55DB5">
    <w:name w:val="52F2F2FC1F8F4684B9166D565BA55DB5"/>
  </w:style>
  <w:style w:type="paragraph" w:customStyle="1" w:styleId="C278ADAE4665455B924BA73F5B4AAB5D">
    <w:name w:val="C278ADAE4665455B924BA73F5B4AAB5D"/>
  </w:style>
  <w:style w:type="paragraph" w:customStyle="1" w:styleId="9E6AD06C4969495890591B5B6402E7C9">
    <w:name w:val="9E6AD06C4969495890591B5B6402E7C9"/>
  </w:style>
  <w:style w:type="paragraph" w:customStyle="1" w:styleId="DE2FE2B446AC476ABB8D287FE943E1B8">
    <w:name w:val="DE2FE2B446AC476ABB8D287FE943E1B8"/>
  </w:style>
  <w:style w:type="paragraph" w:customStyle="1" w:styleId="A96B2B46B486464DA3A589400474220F">
    <w:name w:val="A96B2B46B486464DA3A58940047422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YWCC 307 meeting minutes</Template>
  <TotalTime>10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ascen</dc:creator>
  <cp:keywords/>
  <dc:description/>
  <cp:lastModifiedBy>Dilone, Brian</cp:lastModifiedBy>
  <cp:revision>4</cp:revision>
  <dcterms:created xsi:type="dcterms:W3CDTF">2025-04-29T18:05:00Z</dcterms:created>
  <dcterms:modified xsi:type="dcterms:W3CDTF">2025-04-29T18:14:00Z</dcterms:modified>
  <cp:version/>
</cp:coreProperties>
</file>