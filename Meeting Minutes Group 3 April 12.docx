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31311AE1" w14:textId="77777777" w:rsidTr="001E0877">
        <w:tc>
          <w:tcPr>
            <w:tcW w:w="7650" w:type="dxa"/>
          </w:tcPr>
          <w:p w14:paraId="7615242A" w14:textId="77777777" w:rsidR="002B2D13" w:rsidRPr="00D60069" w:rsidRDefault="00000000">
            <w:pPr>
              <w:pStyle w:val="Title"/>
            </w:pPr>
            <w:sdt>
              <w:sdtPr>
                <w:id w:val="-1086378735"/>
                <w:placeholder>
                  <w:docPart w:val="D4A6627ED6B845FF81588ACB4DAE5938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Team Meeting</w:t>
                </w:r>
              </w:sdtContent>
            </w:sdt>
          </w:p>
        </w:tc>
        <w:tc>
          <w:tcPr>
            <w:tcW w:w="2574" w:type="dxa"/>
            <w:vAlign w:val="bottom"/>
          </w:tcPr>
          <w:p w14:paraId="24196023" w14:textId="65838DEF" w:rsidR="00D62E01" w:rsidRPr="00D60069" w:rsidRDefault="00CF587F">
            <w:pPr>
              <w:pStyle w:val="Heading3"/>
            </w:pPr>
            <w:r>
              <w:t xml:space="preserve">Date: April </w:t>
            </w:r>
            <w:r w:rsidR="00E015AC">
              <w:t>12</w:t>
            </w:r>
            <w:r>
              <w:t>th</w:t>
            </w:r>
          </w:p>
          <w:p w14:paraId="7C89E25F" w14:textId="078446F9" w:rsidR="00D62E01" w:rsidRPr="00D60069" w:rsidRDefault="00CF587F">
            <w:pPr>
              <w:pStyle w:val="Heading3"/>
            </w:pPr>
            <w:r>
              <w:t>Time: 6pm</w:t>
            </w:r>
          </w:p>
          <w:p w14:paraId="50BE578A" w14:textId="2D918E44" w:rsidR="002B2D13" w:rsidRPr="00D60069" w:rsidRDefault="00CF587F" w:rsidP="00D62E01">
            <w:pPr>
              <w:pStyle w:val="Heading3"/>
            </w:pPr>
            <w:r>
              <w:t>Location: Virtual</w:t>
            </w:r>
          </w:p>
        </w:tc>
      </w:tr>
    </w:tbl>
    <w:tbl>
      <w:tblPr>
        <w:tblStyle w:val="PlainTable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1946"/>
        <w:gridCol w:w="3184"/>
        <w:gridCol w:w="1779"/>
        <w:gridCol w:w="3315"/>
      </w:tblGrid>
      <w:tr w:rsidR="002B2D13" w:rsidRPr="00D60069" w14:paraId="70A1F7A0" w14:textId="77777777" w:rsidTr="00E048B4">
        <w:sdt>
          <w:sdtPr>
            <w:id w:val="834805806"/>
            <w:placeholder>
              <w:docPart w:val="B5C028B021304A93BCEFF3D9210CAAEC"/>
            </w:placeholder>
            <w:temporary/>
            <w:showingPlcHdr/>
            <w15:appearance w15:val="hidden"/>
          </w:sdtPr>
          <w:sdtContent>
            <w:tc>
              <w:tcPr>
                <w:tcW w:w="1946" w:type="dxa"/>
                <w:tcMar>
                  <w:top w:w="144" w:type="dxa"/>
                </w:tcMar>
              </w:tcPr>
              <w:p w14:paraId="43E10A19" w14:textId="77777777" w:rsidR="002B2D13" w:rsidRPr="00D60069" w:rsidRDefault="006344A8" w:rsidP="00D60069">
                <w:pPr>
                  <w:pStyle w:val="Heading2"/>
                  <w:spacing w:after="80"/>
                </w:pPr>
                <w:r w:rsidRPr="00D60069">
                  <w:t>Meeting called by:</w:t>
                </w:r>
              </w:p>
            </w:tc>
          </w:sdtContent>
        </w:sdt>
        <w:tc>
          <w:tcPr>
            <w:tcW w:w="3184" w:type="dxa"/>
            <w:tcMar>
              <w:top w:w="144" w:type="dxa"/>
            </w:tcMar>
          </w:tcPr>
          <w:p w14:paraId="2B4D2B30" w14:textId="374DEF2A" w:rsidR="002B2D13" w:rsidRPr="00D60069" w:rsidRDefault="00CF587F" w:rsidP="00D60069">
            <w:pPr>
              <w:spacing w:after="80"/>
            </w:pPr>
            <w:r>
              <w:t>Brian</w:t>
            </w:r>
          </w:p>
        </w:tc>
        <w:tc>
          <w:tcPr>
            <w:tcW w:w="1779" w:type="dxa"/>
            <w:tcMar>
              <w:top w:w="144" w:type="dxa"/>
            </w:tcMar>
          </w:tcPr>
          <w:p w14:paraId="4A7E9C90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442851289"/>
                <w:placeholder>
                  <w:docPart w:val="000CFCA244F8467EA1B5B86442C02FDF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76492F21" w14:textId="2267D6F3" w:rsidR="002B2D13" w:rsidRPr="00D60069" w:rsidRDefault="00CF587F" w:rsidP="00D60069">
            <w:pPr>
              <w:spacing w:after="80"/>
            </w:pPr>
            <w:r>
              <w:t xml:space="preserve">Brain Storming </w:t>
            </w:r>
          </w:p>
        </w:tc>
      </w:tr>
      <w:tr w:rsidR="002B2D13" w:rsidRPr="00D60069" w14:paraId="77B9703D" w14:textId="77777777" w:rsidTr="00E048B4">
        <w:sdt>
          <w:sdtPr>
            <w:id w:val="-906145096"/>
            <w:placeholder>
              <w:docPart w:val="5F7C277BE5D54776A5BBE358B2D88114"/>
            </w:placeholder>
            <w:temporary/>
            <w:showingPlcHdr/>
            <w15:appearance w15:val="hidden"/>
          </w:sdtPr>
          <w:sdtContent>
            <w:tc>
              <w:tcPr>
                <w:tcW w:w="1946" w:type="dxa"/>
              </w:tcPr>
              <w:p w14:paraId="10A5B209" w14:textId="77777777" w:rsidR="002B2D13" w:rsidRPr="00D60069" w:rsidRDefault="006344A8" w:rsidP="00D60069">
                <w:pPr>
                  <w:pStyle w:val="Heading2"/>
                  <w:spacing w:after="80"/>
                </w:pPr>
                <w:r w:rsidRPr="00D60069">
                  <w:t>Facilitator:</w:t>
                </w:r>
              </w:p>
            </w:tc>
          </w:sdtContent>
        </w:sdt>
        <w:tc>
          <w:tcPr>
            <w:tcW w:w="3184" w:type="dxa"/>
          </w:tcPr>
          <w:p w14:paraId="3FABAEF4" w14:textId="4169C543" w:rsidR="002B2D13" w:rsidRPr="00D60069" w:rsidRDefault="00CF587F" w:rsidP="00D60069">
            <w:pPr>
              <w:spacing w:after="80"/>
            </w:pPr>
            <w:r>
              <w:t>Penelope</w:t>
            </w:r>
          </w:p>
        </w:tc>
        <w:tc>
          <w:tcPr>
            <w:tcW w:w="1779" w:type="dxa"/>
          </w:tcPr>
          <w:p w14:paraId="38639C82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795647141"/>
                <w:placeholder>
                  <w:docPart w:val="F12F950B3BDC466FAC972C1596FE47E5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Note taker:</w:t>
                </w:r>
              </w:sdtContent>
            </w:sdt>
          </w:p>
        </w:tc>
        <w:tc>
          <w:tcPr>
            <w:tcW w:w="3315" w:type="dxa"/>
          </w:tcPr>
          <w:p w14:paraId="60780735" w14:textId="0AFA21B0" w:rsidR="002B2D13" w:rsidRPr="00D60069" w:rsidRDefault="00CF587F" w:rsidP="00D60069">
            <w:pPr>
              <w:spacing w:after="80"/>
            </w:pPr>
            <w:r>
              <w:t>David</w:t>
            </w:r>
          </w:p>
        </w:tc>
      </w:tr>
      <w:tr w:rsidR="002B2D13" w:rsidRPr="00D60069" w14:paraId="222FCFC7" w14:textId="77777777" w:rsidTr="00E048B4">
        <w:tc>
          <w:tcPr>
            <w:tcW w:w="1946" w:type="dxa"/>
          </w:tcPr>
          <w:p w14:paraId="2013DB42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1232768380"/>
                <w:placeholder>
                  <w:docPart w:val="BBDD02ECD18240839E1723E7F4D61191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Timekeeper:</w:t>
                </w:r>
              </w:sdtContent>
            </w:sdt>
          </w:p>
        </w:tc>
        <w:tc>
          <w:tcPr>
            <w:tcW w:w="3184" w:type="dxa"/>
          </w:tcPr>
          <w:p w14:paraId="34CF39A3" w14:textId="0FDE6904" w:rsidR="002B2D13" w:rsidRPr="00D60069" w:rsidRDefault="00CF587F" w:rsidP="00D60069">
            <w:pPr>
              <w:spacing w:after="80"/>
            </w:pPr>
            <w:r>
              <w:t>Nathanael</w:t>
            </w:r>
          </w:p>
        </w:tc>
        <w:tc>
          <w:tcPr>
            <w:tcW w:w="1779" w:type="dxa"/>
          </w:tcPr>
          <w:p w14:paraId="0CE2E0B5" w14:textId="77777777" w:rsidR="002B2D13" w:rsidRPr="00D60069" w:rsidRDefault="002B2D13" w:rsidP="00D60069">
            <w:pPr>
              <w:pStyle w:val="Heading2"/>
              <w:spacing w:after="80"/>
            </w:pPr>
          </w:p>
        </w:tc>
        <w:tc>
          <w:tcPr>
            <w:tcW w:w="3315" w:type="dxa"/>
          </w:tcPr>
          <w:p w14:paraId="76D345F5" w14:textId="77777777" w:rsidR="002B2D13" w:rsidRPr="00D60069" w:rsidRDefault="002B2D13" w:rsidP="00D60069">
            <w:pPr>
              <w:spacing w:after="80"/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80"/>
        <w:gridCol w:w="8244"/>
      </w:tblGrid>
      <w:tr w:rsidR="002B2D13" w:rsidRPr="00D60069" w14:paraId="2250311E" w14:textId="77777777" w:rsidTr="00E048B4">
        <w:tc>
          <w:tcPr>
            <w:tcW w:w="1980" w:type="dxa"/>
            <w:tcMar>
              <w:top w:w="144" w:type="dxa"/>
            </w:tcMar>
          </w:tcPr>
          <w:p w14:paraId="1F42BDDE" w14:textId="77777777" w:rsidR="002B2D13" w:rsidRPr="00D60069" w:rsidRDefault="00000000">
            <w:pPr>
              <w:pStyle w:val="Heading2"/>
            </w:pPr>
            <w:sdt>
              <w:sdtPr>
                <w:id w:val="1643469904"/>
                <w:placeholder>
                  <w:docPart w:val="57FDAD3153AE4FE7893E7B84D6BDC3B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5E7AA671" w14:textId="286862ED" w:rsidR="002B2D13" w:rsidRPr="00D60069" w:rsidRDefault="00CF587F" w:rsidP="00D62E01">
            <w:r>
              <w:t xml:space="preserve">Nathanael, David, Brian, Penelope </w:t>
            </w:r>
          </w:p>
        </w:tc>
      </w:tr>
      <w:tr w:rsidR="002B2D13" w:rsidRPr="00D60069" w14:paraId="23E17519" w14:textId="77777777" w:rsidTr="00E048B4">
        <w:tc>
          <w:tcPr>
            <w:tcW w:w="1980" w:type="dxa"/>
          </w:tcPr>
          <w:p w14:paraId="79790D3C" w14:textId="6AB2DA0E" w:rsidR="002B2D13" w:rsidRPr="00D60069" w:rsidRDefault="002B2D13">
            <w:pPr>
              <w:pStyle w:val="Heading2"/>
            </w:pPr>
          </w:p>
        </w:tc>
        <w:tc>
          <w:tcPr>
            <w:tcW w:w="8244" w:type="dxa"/>
          </w:tcPr>
          <w:p w14:paraId="33FD9F9F" w14:textId="22CC784E" w:rsidR="002B2D13" w:rsidRPr="00D60069" w:rsidRDefault="002B2D13"/>
        </w:tc>
      </w:tr>
      <w:tr w:rsidR="002B2D13" w:rsidRPr="00D60069" w14:paraId="765D8AC5" w14:textId="77777777" w:rsidTr="00E048B4">
        <w:tc>
          <w:tcPr>
            <w:tcW w:w="1980" w:type="dxa"/>
          </w:tcPr>
          <w:p w14:paraId="1B560DDC" w14:textId="11C1D710" w:rsidR="002B2D13" w:rsidRPr="00D60069" w:rsidRDefault="002B2D13">
            <w:pPr>
              <w:pStyle w:val="Heading2"/>
            </w:pPr>
          </w:p>
        </w:tc>
        <w:tc>
          <w:tcPr>
            <w:tcW w:w="8244" w:type="dxa"/>
          </w:tcPr>
          <w:p w14:paraId="4F5E793A" w14:textId="1F76FEC1" w:rsidR="002B2D13" w:rsidRPr="00D60069" w:rsidRDefault="002B2D13" w:rsidP="00D62E01"/>
        </w:tc>
      </w:tr>
    </w:tbl>
    <w:sdt>
      <w:sdtPr>
        <w:id w:val="-2901889"/>
        <w:placeholder>
          <w:docPart w:val="A434736723D74C54816AD573173A786C"/>
        </w:placeholder>
        <w:temporary/>
        <w:showingPlcHdr/>
        <w15:appearance w15:val="hidden"/>
      </w:sdtPr>
      <w:sdtContent>
        <w:p w14:paraId="7DA1AC90" w14:textId="77777777" w:rsidR="002B2D13" w:rsidRPr="00D60069" w:rsidRDefault="006344A8">
          <w:pPr>
            <w:pStyle w:val="Heading1"/>
          </w:pPr>
          <w:r w:rsidRPr="00D60069"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139CD3F8" w14:textId="77777777" w:rsidTr="00D62E01">
        <w:tc>
          <w:tcPr>
            <w:tcW w:w="1620" w:type="dxa"/>
          </w:tcPr>
          <w:bookmarkStart w:id="0" w:name="MinuteItems"/>
          <w:bookmarkStart w:id="1" w:name="MinuteTopicSection"/>
          <w:bookmarkEnd w:id="0"/>
          <w:p w14:paraId="3E65FA09" w14:textId="77777777" w:rsidR="002B2D13" w:rsidRPr="00D60069" w:rsidRDefault="00000000">
            <w:pPr>
              <w:pStyle w:val="Heading2"/>
            </w:pPr>
            <w:sdt>
              <w:sdtPr>
                <w:id w:val="90904773"/>
                <w:placeholder>
                  <w:docPart w:val="59F82EC076124904808D9F44F39CDE0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Agenda item:</w:t>
                </w:r>
              </w:sdtContent>
            </w:sdt>
          </w:p>
        </w:tc>
        <w:tc>
          <w:tcPr>
            <w:tcW w:w="4970" w:type="dxa"/>
          </w:tcPr>
          <w:p w14:paraId="6936107F" w14:textId="24A31B84" w:rsidR="002B2D13" w:rsidRPr="00D60069" w:rsidRDefault="00CF587F">
            <w:r>
              <w:t>Essay Portion of Project</w:t>
            </w:r>
          </w:p>
        </w:tc>
        <w:tc>
          <w:tcPr>
            <w:tcW w:w="1324" w:type="dxa"/>
          </w:tcPr>
          <w:p w14:paraId="5A23C12F" w14:textId="77777777" w:rsidR="002B2D13" w:rsidRPr="00D60069" w:rsidRDefault="00000000">
            <w:pPr>
              <w:pStyle w:val="Heading2"/>
            </w:pPr>
            <w:sdt>
              <w:sdtPr>
                <w:id w:val="1737199064"/>
                <w:placeholder>
                  <w:docPart w:val="43AA4561158B4EBCBE98C255B5D6BB02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Presenter:</w:t>
                </w:r>
              </w:sdtContent>
            </w:sdt>
          </w:p>
        </w:tc>
        <w:tc>
          <w:tcPr>
            <w:tcW w:w="2310" w:type="dxa"/>
          </w:tcPr>
          <w:p w14:paraId="28B71B3E" w14:textId="51F06BBE" w:rsidR="002B2D13" w:rsidRPr="00D60069" w:rsidRDefault="00CB562D">
            <w:r>
              <w:t>Brian</w:t>
            </w:r>
          </w:p>
        </w:tc>
      </w:tr>
    </w:tbl>
    <w:p w14:paraId="027C9EA6" w14:textId="77777777" w:rsidR="002B2D13" w:rsidRPr="00D60069" w:rsidRDefault="00000000">
      <w:pPr>
        <w:pStyle w:val="Heading4"/>
      </w:pPr>
      <w:sdt>
        <w:sdtPr>
          <w:id w:val="-391195506"/>
          <w:placeholder>
            <w:docPart w:val="9A15A0A0E28F4E5E81660293B90BDF9C"/>
          </w:placeholder>
          <w:temporary/>
          <w:showingPlcHdr/>
          <w15:appearance w15:val="hidden"/>
        </w:sdtPr>
        <w:sdtContent>
          <w:r w:rsidR="006344A8" w:rsidRPr="00D60069">
            <w:t>Discussion:</w:t>
          </w:r>
        </w:sdtContent>
      </w:sdt>
    </w:p>
    <w:p w14:paraId="01DEF9B6" w14:textId="5DCD510C" w:rsidR="002B2D13" w:rsidRPr="00D60069" w:rsidRDefault="00CF587F">
      <w:r>
        <w:t>How are we going to format, and work on the writing portion of the group project. What will we use to</w:t>
      </w:r>
      <w:r w:rsidR="00CB562D">
        <w:t xml:space="preserve"> put the writing portion together.</w:t>
      </w:r>
    </w:p>
    <w:p w14:paraId="621E5F75" w14:textId="77777777" w:rsidR="002B2D13" w:rsidRPr="00D60069" w:rsidRDefault="00000000">
      <w:pPr>
        <w:pStyle w:val="Heading4"/>
      </w:pPr>
      <w:sdt>
        <w:sdtPr>
          <w:id w:val="1574465788"/>
          <w:placeholder>
            <w:docPart w:val="21D68D3F494D4088A0CD22FE5E312832"/>
          </w:placeholder>
          <w:temporary/>
          <w:showingPlcHdr/>
          <w15:appearance w15:val="hidden"/>
        </w:sdtPr>
        <w:sdtContent>
          <w:r w:rsidR="006344A8" w:rsidRPr="00D60069">
            <w:t>Conclusions:</w:t>
          </w:r>
        </w:sdtContent>
      </w:sdt>
    </w:p>
    <w:p w14:paraId="42410003" w14:textId="493BEDB5" w:rsidR="002B2D13" w:rsidRPr="00D60069" w:rsidRDefault="00CB562D">
      <w:r>
        <w:t>We will use google docs to put together the writing portion, and split up the essay into four sections for each of us to work on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D60069" w14:paraId="3939168E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2AA5698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1717032099"/>
                <w:placeholder>
                  <w:docPart w:val="EDF71F3F2C844275BF32EEA7B78581A4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6BC8E773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-319821758"/>
                <w:placeholder>
                  <w:docPart w:val="20A198C6491047338DD29F6453C0DDD7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156405A4" w14:textId="77777777" w:rsidR="002B2D13" w:rsidRPr="00D60069" w:rsidRDefault="00000000" w:rsidP="00D60069">
            <w:pPr>
              <w:pStyle w:val="Heading2"/>
              <w:spacing w:after="80"/>
            </w:pPr>
            <w:sdt>
              <w:sdtPr>
                <w:id w:val="433413345"/>
                <w:placeholder>
                  <w:docPart w:val="30C5B4BBC4A44DC0826BF2E3A80E9D47"/>
                </w:placeholder>
                <w:temporary/>
                <w:showingPlcHdr/>
                <w15:appearance w15:val="hidden"/>
              </w:sdtPr>
              <w:sdtContent>
                <w:r w:rsidR="006344A8" w:rsidRPr="00D60069">
                  <w:t>Deadline</w:t>
                </w:r>
              </w:sdtContent>
            </w:sdt>
          </w:p>
        </w:tc>
      </w:tr>
      <w:tr w:rsidR="002B2D13" w:rsidRPr="00D60069" w14:paraId="24CDC0C0" w14:textId="77777777" w:rsidTr="00D60069">
        <w:tc>
          <w:tcPr>
            <w:tcW w:w="5310" w:type="dxa"/>
          </w:tcPr>
          <w:p w14:paraId="5E232558" w14:textId="4D1CFA09" w:rsidR="002B2D13" w:rsidRPr="00D60069" w:rsidRDefault="00CB562D" w:rsidP="00D60069">
            <w:pPr>
              <w:pStyle w:val="ListBullet"/>
              <w:spacing w:after="80"/>
            </w:pPr>
            <w:r>
              <w:t>Introduction/explanation of AI in hospitality</w:t>
            </w:r>
          </w:p>
        </w:tc>
        <w:tc>
          <w:tcPr>
            <w:tcW w:w="3060" w:type="dxa"/>
          </w:tcPr>
          <w:p w14:paraId="055C800F" w14:textId="0675F5A1" w:rsidR="002B2D13" w:rsidRPr="00D60069" w:rsidRDefault="00E015AC" w:rsidP="00D60069">
            <w:pPr>
              <w:spacing w:after="80"/>
            </w:pPr>
            <w:r>
              <w:t xml:space="preserve">Penelope </w:t>
            </w:r>
          </w:p>
        </w:tc>
        <w:tc>
          <w:tcPr>
            <w:tcW w:w="1854" w:type="dxa"/>
          </w:tcPr>
          <w:p w14:paraId="48A95FD1" w14:textId="7A6D9735" w:rsidR="002B2D13" w:rsidRPr="00D60069" w:rsidRDefault="00E015AC" w:rsidP="00D60069">
            <w:pPr>
              <w:spacing w:after="80"/>
            </w:pPr>
            <w:r>
              <w:t>4/22/2025</w:t>
            </w:r>
          </w:p>
        </w:tc>
      </w:tr>
      <w:tr w:rsidR="002B2D13" w:rsidRPr="00D60069" w14:paraId="3EDAC146" w14:textId="77777777" w:rsidTr="00D60069">
        <w:tc>
          <w:tcPr>
            <w:tcW w:w="5310" w:type="dxa"/>
          </w:tcPr>
          <w:p w14:paraId="046847D7" w14:textId="573D342F" w:rsidR="002B2D13" w:rsidRPr="00D60069" w:rsidRDefault="00CB562D" w:rsidP="00D60069">
            <w:pPr>
              <w:pStyle w:val="ListBullet"/>
              <w:spacing w:after="80"/>
            </w:pPr>
            <w:r>
              <w:t>Should Marriott deploy guest facing AI in Singapore</w:t>
            </w:r>
          </w:p>
        </w:tc>
        <w:tc>
          <w:tcPr>
            <w:tcW w:w="3060" w:type="dxa"/>
          </w:tcPr>
          <w:p w14:paraId="2F98BE86" w14:textId="6BCF8D38" w:rsidR="002B2D13" w:rsidRPr="00D60069" w:rsidRDefault="00772013" w:rsidP="00D60069">
            <w:pPr>
              <w:spacing w:after="80"/>
            </w:pPr>
            <w:r>
              <w:t>Nathanael</w:t>
            </w:r>
          </w:p>
        </w:tc>
        <w:tc>
          <w:tcPr>
            <w:tcW w:w="1854" w:type="dxa"/>
          </w:tcPr>
          <w:p w14:paraId="11D1F618" w14:textId="3C7238EF" w:rsidR="002B2D13" w:rsidRPr="00D60069" w:rsidRDefault="00E015AC" w:rsidP="00D60069">
            <w:pPr>
              <w:spacing w:after="80"/>
            </w:pPr>
            <w:r>
              <w:t>4/22/2025</w:t>
            </w:r>
          </w:p>
        </w:tc>
      </w:tr>
      <w:tr w:rsidR="002B2D13" w:rsidRPr="00D60069" w14:paraId="74167D2A" w14:textId="77777777" w:rsidTr="00D60069">
        <w:tc>
          <w:tcPr>
            <w:tcW w:w="5310" w:type="dxa"/>
            <w:tcMar>
              <w:bottom w:w="288" w:type="dxa"/>
            </w:tcMar>
          </w:tcPr>
          <w:p w14:paraId="0B18135D" w14:textId="5DB0BDF4" w:rsidR="00772013" w:rsidRDefault="00CB562D" w:rsidP="00772013">
            <w:pPr>
              <w:pStyle w:val="ListBullet"/>
              <w:spacing w:after="80"/>
            </w:pPr>
            <w:r>
              <w:t>If they do implement AI, which AI solutions should be used</w:t>
            </w:r>
          </w:p>
          <w:p w14:paraId="64D930C7" w14:textId="7B31354E" w:rsidR="00772013" w:rsidRDefault="00772013" w:rsidP="00772013">
            <w:pPr>
              <w:pStyle w:val="ListBullet"/>
              <w:spacing w:after="80"/>
            </w:pPr>
            <w:r>
              <w:t xml:space="preserve">Which Hotel Brand should be implemented &amp; conclusion             </w:t>
            </w:r>
          </w:p>
          <w:p w14:paraId="69356A00" w14:textId="504D4050" w:rsidR="00CB562D" w:rsidRPr="00D60069" w:rsidRDefault="00772013" w:rsidP="00772013">
            <w:pPr>
              <w:pStyle w:val="ListBullet"/>
              <w:numPr>
                <w:ilvl w:val="0"/>
                <w:numId w:val="0"/>
              </w:numPr>
              <w:spacing w:after="80"/>
            </w:pPr>
            <w:r>
              <w:t xml:space="preserve">     </w:t>
            </w:r>
            <w:r w:rsidR="00CB562D">
              <w:t xml:space="preserve">     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5D20937C" w14:textId="77777777" w:rsidR="002B2D13" w:rsidRDefault="00772013" w:rsidP="00D60069">
            <w:pPr>
              <w:spacing w:after="80"/>
            </w:pPr>
            <w:r>
              <w:t xml:space="preserve">Brian Dilone </w:t>
            </w:r>
          </w:p>
          <w:p w14:paraId="41307E75" w14:textId="09D0C735" w:rsidR="00772013" w:rsidRPr="00D60069" w:rsidRDefault="00772013" w:rsidP="00D60069">
            <w:pPr>
              <w:spacing w:after="80"/>
            </w:pPr>
            <w:r>
              <w:t>Da</w:t>
            </w:r>
            <w:r w:rsidR="00141896">
              <w:t>vid</w:t>
            </w:r>
          </w:p>
        </w:tc>
        <w:tc>
          <w:tcPr>
            <w:tcW w:w="1854" w:type="dxa"/>
            <w:tcMar>
              <w:bottom w:w="288" w:type="dxa"/>
            </w:tcMar>
          </w:tcPr>
          <w:p w14:paraId="66358A01" w14:textId="77777777" w:rsidR="002B2D13" w:rsidRDefault="00E015AC" w:rsidP="00D60069">
            <w:pPr>
              <w:spacing w:after="80"/>
            </w:pPr>
            <w:r>
              <w:t>4/22/2025</w:t>
            </w:r>
          </w:p>
          <w:p w14:paraId="7C701D07" w14:textId="4997451A" w:rsidR="00772013" w:rsidRPr="00D60069" w:rsidRDefault="00772013" w:rsidP="00D60069">
            <w:pPr>
              <w:spacing w:after="80"/>
            </w:pPr>
            <w:r>
              <w:t>4/22/2025</w:t>
            </w:r>
          </w:p>
        </w:tc>
      </w:tr>
      <w:tr w:rsidR="00772013" w:rsidRPr="00D60069" w14:paraId="0EB5AB33" w14:textId="77777777" w:rsidTr="00D60069">
        <w:tc>
          <w:tcPr>
            <w:tcW w:w="5310" w:type="dxa"/>
            <w:tcMar>
              <w:bottom w:w="288" w:type="dxa"/>
            </w:tcMar>
          </w:tcPr>
          <w:p w14:paraId="5E0B701F" w14:textId="070AC148" w:rsidR="00772013" w:rsidRDefault="00772013" w:rsidP="00772013">
            <w:pPr>
              <w:pStyle w:val="ListBullet"/>
              <w:numPr>
                <w:ilvl w:val="0"/>
                <w:numId w:val="0"/>
              </w:numPr>
            </w:pPr>
            <w:r>
              <w:t xml:space="preserve">              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7D93ADD" w14:textId="77777777" w:rsidR="00772013" w:rsidRDefault="00772013" w:rsidP="00D60069"/>
        </w:tc>
        <w:tc>
          <w:tcPr>
            <w:tcW w:w="1854" w:type="dxa"/>
            <w:tcMar>
              <w:bottom w:w="288" w:type="dxa"/>
            </w:tcMar>
          </w:tcPr>
          <w:p w14:paraId="63B415D0" w14:textId="77777777" w:rsidR="00772013" w:rsidRDefault="00772013" w:rsidP="00D60069"/>
        </w:tc>
      </w:tr>
    </w:tbl>
    <w:bookmarkEnd w:id="1"/>
    <w:p w14:paraId="23DD46B6" w14:textId="77777777" w:rsidR="002B2D13" w:rsidRPr="00D60069" w:rsidRDefault="00000000">
      <w:pPr>
        <w:pStyle w:val="Heading1"/>
      </w:pPr>
      <w:sdt>
        <w:sdtPr>
          <w:id w:val="-1794281877"/>
          <w:placeholder>
            <w:docPart w:val="F1D5F1CE7DCA4C0DA92EA640DE1CAF30"/>
          </w:placeholder>
          <w:temporary/>
          <w:showingPlcHdr/>
          <w15:appearance w15:val="hidden"/>
        </w:sdtPr>
        <w:sdtContent>
          <w:r w:rsidR="006344A8" w:rsidRPr="00D60069">
            <w:t>Other Information</w:t>
          </w:r>
        </w:sdtContent>
      </w:sdt>
    </w:p>
    <w:p w14:paraId="7AEE7D35" w14:textId="77777777" w:rsidR="002B2D13" w:rsidRPr="00D60069" w:rsidRDefault="00000000">
      <w:pPr>
        <w:pStyle w:val="Heading4"/>
      </w:pPr>
      <w:sdt>
        <w:sdtPr>
          <w:id w:val="2125887421"/>
          <w:placeholder>
            <w:docPart w:val="52F2F2FC1F8F4684B9166D565BA55DB5"/>
          </w:placeholder>
          <w:temporary/>
          <w:showingPlcHdr/>
          <w15:appearance w15:val="hidden"/>
        </w:sdtPr>
        <w:sdtContent>
          <w:r w:rsidR="006344A8" w:rsidRPr="00D60069">
            <w:t>Observers:</w:t>
          </w:r>
        </w:sdtContent>
      </w:sdt>
    </w:p>
    <w:sdt>
      <w:sdtPr>
        <w:id w:val="-1335213840"/>
        <w:placeholder>
          <w:docPart w:val="C278ADAE4665455B924BA73F5B4AAB5D"/>
        </w:placeholder>
        <w:temporary/>
        <w:showingPlcHdr/>
        <w15:appearance w15:val="hidden"/>
      </w:sdtPr>
      <w:sdtContent>
        <w:p w14:paraId="2A464E95" w14:textId="77777777" w:rsidR="002B2D13" w:rsidRPr="00D60069" w:rsidRDefault="006344A8">
          <w:r w:rsidRPr="00D60069">
            <w:t>Enter observers here.</w:t>
          </w:r>
        </w:p>
      </w:sdtContent>
    </w:sdt>
    <w:p w14:paraId="664170C9" w14:textId="77777777" w:rsidR="002B2D13" w:rsidRPr="00D60069" w:rsidRDefault="00000000">
      <w:pPr>
        <w:pStyle w:val="Heading4"/>
      </w:pPr>
      <w:sdt>
        <w:sdtPr>
          <w:id w:val="-671956156"/>
          <w:placeholder>
            <w:docPart w:val="9E6AD06C4969495890591B5B6402E7C9"/>
          </w:placeholder>
          <w:temporary/>
          <w:showingPlcHdr/>
          <w15:appearance w15:val="hidden"/>
        </w:sdtPr>
        <w:sdtContent>
          <w:r w:rsidR="006344A8" w:rsidRPr="00D60069">
            <w:t>Resources:</w:t>
          </w:r>
        </w:sdtContent>
      </w:sdt>
    </w:p>
    <w:p w14:paraId="7790B3DF" w14:textId="453ABEEE" w:rsidR="002B2D13" w:rsidRDefault="00772013">
      <w:r>
        <w:t xml:space="preserve">Google document for written portion: </w:t>
      </w:r>
      <w:hyperlink r:id="rId7" w:history="1">
        <w:r w:rsidRPr="00B3423D">
          <w:rPr>
            <w:rStyle w:val="Hyperlink"/>
          </w:rPr>
          <w:t>https://docs.google.com/document/d/1HLcA4hlvrSjuredLz3ZM_n6E7TwplJfhzqUxh2xO7rs/edit?usp=sharing</w:t>
        </w:r>
      </w:hyperlink>
    </w:p>
    <w:p w14:paraId="123775F0" w14:textId="77777777" w:rsidR="00772013" w:rsidRPr="00D60069" w:rsidRDefault="00772013"/>
    <w:p w14:paraId="05515E96" w14:textId="77777777" w:rsidR="002B2D13" w:rsidRPr="00D60069" w:rsidRDefault="00000000">
      <w:pPr>
        <w:pStyle w:val="Heading4"/>
      </w:pPr>
      <w:sdt>
        <w:sdtPr>
          <w:id w:val="1633520843"/>
          <w:placeholder>
            <w:docPart w:val="DE2FE2B446AC476ABB8D287FE943E1B8"/>
          </w:placeholder>
          <w:temporary/>
          <w:showingPlcHdr/>
          <w15:appearance w15:val="hidden"/>
        </w:sdtPr>
        <w:sdtContent>
          <w:r w:rsidR="006344A8" w:rsidRPr="00D60069">
            <w:t>Special notes:</w:t>
          </w:r>
        </w:sdtContent>
      </w:sdt>
    </w:p>
    <w:sdt>
      <w:sdtPr>
        <w:id w:val="1689711322"/>
        <w:placeholder>
          <w:docPart w:val="A96B2B46B486464DA3A589400474220F"/>
        </w:placeholder>
        <w:temporary/>
        <w:showingPlcHdr/>
        <w15:appearance w15:val="hidden"/>
      </w:sdtPr>
      <w:sdtContent>
        <w:p w14:paraId="1DA65B9D" w14:textId="77777777" w:rsidR="002B2D13" w:rsidRPr="00D60069" w:rsidRDefault="006344A8">
          <w:r w:rsidRPr="00D60069">
            <w:t>Enter any special notes here.</w:t>
          </w:r>
        </w:p>
      </w:sdtContent>
    </w:sdt>
    <w:sectPr w:rsidR="002B2D13" w:rsidRPr="00D60069">
      <w:footerReference w:type="default" r:id="rId8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DBB6" w14:textId="77777777" w:rsidR="00CC6A51" w:rsidRDefault="00CC6A51">
      <w:pPr>
        <w:spacing w:before="0" w:after="0"/>
      </w:pPr>
      <w:r>
        <w:separator/>
      </w:r>
    </w:p>
  </w:endnote>
  <w:endnote w:type="continuationSeparator" w:id="0">
    <w:p w14:paraId="6C5516BA" w14:textId="77777777" w:rsidR="00CC6A51" w:rsidRDefault="00CC6A5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E4A5C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9E5BC" w14:textId="77777777" w:rsidR="00CC6A51" w:rsidRDefault="00CC6A51">
      <w:pPr>
        <w:spacing w:before="0" w:after="0"/>
      </w:pPr>
      <w:r>
        <w:separator/>
      </w:r>
    </w:p>
  </w:footnote>
  <w:footnote w:type="continuationSeparator" w:id="0">
    <w:p w14:paraId="484D6B01" w14:textId="77777777" w:rsidR="00CC6A51" w:rsidRDefault="00CC6A5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0430925">
    <w:abstractNumId w:val="2"/>
  </w:num>
  <w:num w:numId="2" w16cid:durableId="281810939">
    <w:abstractNumId w:val="3"/>
  </w:num>
  <w:num w:numId="3" w16cid:durableId="855197064">
    <w:abstractNumId w:val="1"/>
  </w:num>
  <w:num w:numId="4" w16cid:durableId="1500342993">
    <w:abstractNumId w:val="0"/>
  </w:num>
  <w:num w:numId="5" w16cid:durableId="975182364">
    <w:abstractNumId w:val="1"/>
    <w:lvlOverride w:ilvl="0">
      <w:startOverride w:val="1"/>
    </w:lvlOverride>
  </w:num>
  <w:num w:numId="6" w16cid:durableId="297033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7F"/>
    <w:rsid w:val="00141896"/>
    <w:rsid w:val="001B1310"/>
    <w:rsid w:val="001E0877"/>
    <w:rsid w:val="0027637D"/>
    <w:rsid w:val="002B2D13"/>
    <w:rsid w:val="0034721D"/>
    <w:rsid w:val="003D5BF7"/>
    <w:rsid w:val="003F257D"/>
    <w:rsid w:val="005A7328"/>
    <w:rsid w:val="006344A8"/>
    <w:rsid w:val="006476F3"/>
    <w:rsid w:val="00734EEC"/>
    <w:rsid w:val="00772013"/>
    <w:rsid w:val="007F04FA"/>
    <w:rsid w:val="00C72F01"/>
    <w:rsid w:val="00CB562D"/>
    <w:rsid w:val="00CC6A51"/>
    <w:rsid w:val="00CF587F"/>
    <w:rsid w:val="00D60069"/>
    <w:rsid w:val="00D62E01"/>
    <w:rsid w:val="00D661EE"/>
    <w:rsid w:val="00E015AC"/>
    <w:rsid w:val="00E048B4"/>
    <w:rsid w:val="00F4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E20C9"/>
  <w15:docId w15:val="{F7C20C78-3E4A-4B53-8452-4A3525F2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720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HLcA4hlvrSjuredLz3ZM_n6E7TwplJfhzqUxh2xO7rs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cen\Downloads\YWCC%20307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6627ED6B845FF81588ACB4DAE5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CF35C-2C2D-4D64-821E-5E80D5865FCF}"/>
      </w:docPartPr>
      <w:docPartBody>
        <w:p w:rsidR="00B22AFE" w:rsidRDefault="00000000">
          <w:pPr>
            <w:pStyle w:val="D4A6627ED6B845FF81588ACB4DAE5938"/>
          </w:pPr>
          <w:r>
            <w:t>Team Meeting</w:t>
          </w:r>
        </w:p>
      </w:docPartBody>
    </w:docPart>
    <w:docPart>
      <w:docPartPr>
        <w:name w:val="B5C028B021304A93BCEFF3D9210CA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B9ACD-680D-420C-943D-531D4AC40DF7}"/>
      </w:docPartPr>
      <w:docPartBody>
        <w:p w:rsidR="00B22AFE" w:rsidRDefault="00000000">
          <w:pPr>
            <w:pStyle w:val="B5C028B021304A93BCEFF3D9210CAAEC"/>
          </w:pPr>
          <w:r w:rsidRPr="00E048B4">
            <w:t>Meeting called by:</w:t>
          </w:r>
        </w:p>
      </w:docPartBody>
    </w:docPart>
    <w:docPart>
      <w:docPartPr>
        <w:name w:val="000CFCA244F8467EA1B5B86442C02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0F1A0-8D96-46E4-868E-608B078D71B8}"/>
      </w:docPartPr>
      <w:docPartBody>
        <w:p w:rsidR="00B22AFE" w:rsidRDefault="00000000">
          <w:pPr>
            <w:pStyle w:val="000CFCA244F8467EA1B5B86442C02FDF"/>
          </w:pPr>
          <w:r w:rsidRPr="00E048B4">
            <w:t>Type of meeting:</w:t>
          </w:r>
        </w:p>
      </w:docPartBody>
    </w:docPart>
    <w:docPart>
      <w:docPartPr>
        <w:name w:val="5F7C277BE5D54776A5BBE358B2D88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39EE9-92AB-4DAF-B65A-38EA3412FF1F}"/>
      </w:docPartPr>
      <w:docPartBody>
        <w:p w:rsidR="00B22AFE" w:rsidRDefault="00000000">
          <w:pPr>
            <w:pStyle w:val="5F7C277BE5D54776A5BBE358B2D88114"/>
          </w:pPr>
          <w:r w:rsidRPr="00E048B4">
            <w:t>Facilitator:</w:t>
          </w:r>
        </w:p>
      </w:docPartBody>
    </w:docPart>
    <w:docPart>
      <w:docPartPr>
        <w:name w:val="F12F950B3BDC466FAC972C1596F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D1376-7390-4797-A742-9E009379A4AE}"/>
      </w:docPartPr>
      <w:docPartBody>
        <w:p w:rsidR="00B22AFE" w:rsidRDefault="00000000">
          <w:pPr>
            <w:pStyle w:val="F12F950B3BDC466FAC972C1596FE47E5"/>
          </w:pPr>
          <w:r w:rsidRPr="00E048B4">
            <w:t>Note taker:</w:t>
          </w:r>
        </w:p>
      </w:docPartBody>
    </w:docPart>
    <w:docPart>
      <w:docPartPr>
        <w:name w:val="BBDD02ECD18240839E1723E7F4D61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8FC4E-1BB8-463F-A285-62B89F42C73B}"/>
      </w:docPartPr>
      <w:docPartBody>
        <w:p w:rsidR="00B22AFE" w:rsidRDefault="00000000">
          <w:pPr>
            <w:pStyle w:val="BBDD02ECD18240839E1723E7F4D61191"/>
          </w:pPr>
          <w:r w:rsidRPr="00E048B4">
            <w:t>Timekeeper:</w:t>
          </w:r>
        </w:p>
      </w:docPartBody>
    </w:docPart>
    <w:docPart>
      <w:docPartPr>
        <w:name w:val="57FDAD3153AE4FE7893E7B84D6BDC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AD772-AD07-4926-9036-674E0B993DFC}"/>
      </w:docPartPr>
      <w:docPartBody>
        <w:p w:rsidR="00B22AFE" w:rsidRDefault="00000000">
          <w:pPr>
            <w:pStyle w:val="57FDAD3153AE4FE7893E7B84D6BDC3B2"/>
          </w:pPr>
          <w:r>
            <w:t>Attendees:</w:t>
          </w:r>
        </w:p>
      </w:docPartBody>
    </w:docPart>
    <w:docPart>
      <w:docPartPr>
        <w:name w:val="A434736723D74C54816AD573173A7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8C2AE-65FD-4D21-8FED-A53670F40769}"/>
      </w:docPartPr>
      <w:docPartBody>
        <w:p w:rsidR="00B22AFE" w:rsidRDefault="00000000">
          <w:pPr>
            <w:pStyle w:val="A434736723D74C54816AD573173A786C"/>
          </w:pPr>
          <w:r>
            <w:t>Minutes</w:t>
          </w:r>
        </w:p>
      </w:docPartBody>
    </w:docPart>
    <w:docPart>
      <w:docPartPr>
        <w:name w:val="59F82EC076124904808D9F44F39CD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EB4EB-E05C-43EB-8831-C674AB62E45B}"/>
      </w:docPartPr>
      <w:docPartBody>
        <w:p w:rsidR="00B22AFE" w:rsidRDefault="00000000">
          <w:pPr>
            <w:pStyle w:val="59F82EC076124904808D9F44F39CDE02"/>
          </w:pPr>
          <w:r>
            <w:t>Agenda item:</w:t>
          </w:r>
        </w:p>
      </w:docPartBody>
    </w:docPart>
    <w:docPart>
      <w:docPartPr>
        <w:name w:val="43AA4561158B4EBCBE98C255B5D6B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D161E-E591-4E41-9C5A-1AE1228AF0EE}"/>
      </w:docPartPr>
      <w:docPartBody>
        <w:p w:rsidR="00B22AFE" w:rsidRDefault="00000000">
          <w:pPr>
            <w:pStyle w:val="43AA4561158B4EBCBE98C255B5D6BB02"/>
          </w:pPr>
          <w:r>
            <w:t>Presenter:</w:t>
          </w:r>
        </w:p>
      </w:docPartBody>
    </w:docPart>
    <w:docPart>
      <w:docPartPr>
        <w:name w:val="9A15A0A0E28F4E5E81660293B90BD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5D613-F0EF-4B16-BBA4-A09200094DF7}"/>
      </w:docPartPr>
      <w:docPartBody>
        <w:p w:rsidR="00B22AFE" w:rsidRDefault="00000000">
          <w:pPr>
            <w:pStyle w:val="9A15A0A0E28F4E5E81660293B90BDF9C"/>
          </w:pPr>
          <w:r>
            <w:t>Discussion:</w:t>
          </w:r>
        </w:p>
      </w:docPartBody>
    </w:docPart>
    <w:docPart>
      <w:docPartPr>
        <w:name w:val="21D68D3F494D4088A0CD22FE5E312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78B97-6534-47CF-8056-368EA7B95C98}"/>
      </w:docPartPr>
      <w:docPartBody>
        <w:p w:rsidR="00B22AFE" w:rsidRDefault="00000000">
          <w:pPr>
            <w:pStyle w:val="21D68D3F494D4088A0CD22FE5E312832"/>
          </w:pPr>
          <w:r>
            <w:t>Conclusions:</w:t>
          </w:r>
        </w:p>
      </w:docPartBody>
    </w:docPart>
    <w:docPart>
      <w:docPartPr>
        <w:name w:val="EDF71F3F2C844275BF32EEA7B7858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32FC8-958A-40C6-9B88-2DEDDD17B3AD}"/>
      </w:docPartPr>
      <w:docPartBody>
        <w:p w:rsidR="00B22AFE" w:rsidRDefault="00000000">
          <w:pPr>
            <w:pStyle w:val="EDF71F3F2C844275BF32EEA7B78581A4"/>
          </w:pPr>
          <w:r>
            <w:t>Action items</w:t>
          </w:r>
        </w:p>
      </w:docPartBody>
    </w:docPart>
    <w:docPart>
      <w:docPartPr>
        <w:name w:val="20A198C6491047338DD29F6453C0D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E8032-A003-4B78-B3E9-E4397DDD7D22}"/>
      </w:docPartPr>
      <w:docPartBody>
        <w:p w:rsidR="00B22AFE" w:rsidRDefault="00000000">
          <w:pPr>
            <w:pStyle w:val="20A198C6491047338DD29F6453C0DDD7"/>
          </w:pPr>
          <w:r>
            <w:t>Person responsible</w:t>
          </w:r>
        </w:p>
      </w:docPartBody>
    </w:docPart>
    <w:docPart>
      <w:docPartPr>
        <w:name w:val="30C5B4BBC4A44DC0826BF2E3A80E9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98B91-74A4-4D32-8DEA-46B96E5484DE}"/>
      </w:docPartPr>
      <w:docPartBody>
        <w:p w:rsidR="00B22AFE" w:rsidRDefault="00000000">
          <w:pPr>
            <w:pStyle w:val="30C5B4BBC4A44DC0826BF2E3A80E9D47"/>
          </w:pPr>
          <w:r>
            <w:t>Deadline</w:t>
          </w:r>
        </w:p>
      </w:docPartBody>
    </w:docPart>
    <w:docPart>
      <w:docPartPr>
        <w:name w:val="F1D5F1CE7DCA4C0DA92EA640DE1CA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D1F54-A6B3-4B8D-95AA-A55B5BAF5B6F}"/>
      </w:docPartPr>
      <w:docPartBody>
        <w:p w:rsidR="00B22AFE" w:rsidRDefault="00000000">
          <w:pPr>
            <w:pStyle w:val="F1D5F1CE7DCA4C0DA92EA640DE1CAF30"/>
          </w:pPr>
          <w:r>
            <w:t>Other Information</w:t>
          </w:r>
        </w:p>
      </w:docPartBody>
    </w:docPart>
    <w:docPart>
      <w:docPartPr>
        <w:name w:val="52F2F2FC1F8F4684B9166D565BA55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98351-3847-47A8-9FE7-D82122A8F71E}"/>
      </w:docPartPr>
      <w:docPartBody>
        <w:p w:rsidR="00B22AFE" w:rsidRDefault="00000000">
          <w:pPr>
            <w:pStyle w:val="52F2F2FC1F8F4684B9166D565BA55DB5"/>
          </w:pPr>
          <w:r>
            <w:t>Observers:</w:t>
          </w:r>
        </w:p>
      </w:docPartBody>
    </w:docPart>
    <w:docPart>
      <w:docPartPr>
        <w:name w:val="C278ADAE4665455B924BA73F5B4AA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C4019-BEF5-4521-B114-DA6BF4EF1200}"/>
      </w:docPartPr>
      <w:docPartBody>
        <w:p w:rsidR="00B22AFE" w:rsidRDefault="00000000">
          <w:pPr>
            <w:pStyle w:val="C278ADAE4665455B924BA73F5B4AAB5D"/>
          </w:pPr>
          <w:r>
            <w:t>Enter observers here.</w:t>
          </w:r>
        </w:p>
      </w:docPartBody>
    </w:docPart>
    <w:docPart>
      <w:docPartPr>
        <w:name w:val="9E6AD06C4969495890591B5B6402E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0D752-73C1-4E31-8FCC-3AA158A90182}"/>
      </w:docPartPr>
      <w:docPartBody>
        <w:p w:rsidR="00B22AFE" w:rsidRDefault="00000000">
          <w:pPr>
            <w:pStyle w:val="9E6AD06C4969495890591B5B6402E7C9"/>
          </w:pPr>
          <w:r>
            <w:t>Resources:</w:t>
          </w:r>
        </w:p>
      </w:docPartBody>
    </w:docPart>
    <w:docPart>
      <w:docPartPr>
        <w:name w:val="DE2FE2B446AC476ABB8D287FE943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DFABE-713E-4A3D-82B4-F2515757F155}"/>
      </w:docPartPr>
      <w:docPartBody>
        <w:p w:rsidR="00B22AFE" w:rsidRDefault="00000000">
          <w:pPr>
            <w:pStyle w:val="DE2FE2B446AC476ABB8D287FE943E1B8"/>
          </w:pPr>
          <w:r>
            <w:t>Special notes:</w:t>
          </w:r>
        </w:p>
      </w:docPartBody>
    </w:docPart>
    <w:docPart>
      <w:docPartPr>
        <w:name w:val="A96B2B46B486464DA3A5894004742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BBBA0-614C-4EC8-AB01-EBAA9D1D8CB7}"/>
      </w:docPartPr>
      <w:docPartBody>
        <w:p w:rsidR="00B22AFE" w:rsidRDefault="00000000">
          <w:pPr>
            <w:pStyle w:val="A96B2B46B486464DA3A589400474220F"/>
          </w:pPr>
          <w:r>
            <w:t>Enter any special notes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8E"/>
    <w:rsid w:val="001B1310"/>
    <w:rsid w:val="00B22AFE"/>
    <w:rsid w:val="00C63F8E"/>
    <w:rsid w:val="00C72F01"/>
    <w:rsid w:val="00FB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A6627ED6B845FF81588ACB4DAE5938">
    <w:name w:val="D4A6627ED6B845FF81588ACB4DAE5938"/>
  </w:style>
  <w:style w:type="paragraph" w:customStyle="1" w:styleId="B5C028B021304A93BCEFF3D9210CAAEC">
    <w:name w:val="B5C028B021304A93BCEFF3D9210CAAEC"/>
  </w:style>
  <w:style w:type="paragraph" w:customStyle="1" w:styleId="000CFCA244F8467EA1B5B86442C02FDF">
    <w:name w:val="000CFCA244F8467EA1B5B86442C02FDF"/>
  </w:style>
  <w:style w:type="paragraph" w:customStyle="1" w:styleId="5F7C277BE5D54776A5BBE358B2D88114">
    <w:name w:val="5F7C277BE5D54776A5BBE358B2D88114"/>
  </w:style>
  <w:style w:type="paragraph" w:customStyle="1" w:styleId="F12F950B3BDC466FAC972C1596FE47E5">
    <w:name w:val="F12F950B3BDC466FAC972C1596FE47E5"/>
  </w:style>
  <w:style w:type="paragraph" w:customStyle="1" w:styleId="BBDD02ECD18240839E1723E7F4D61191">
    <w:name w:val="BBDD02ECD18240839E1723E7F4D61191"/>
  </w:style>
  <w:style w:type="paragraph" w:customStyle="1" w:styleId="57FDAD3153AE4FE7893E7B84D6BDC3B2">
    <w:name w:val="57FDAD3153AE4FE7893E7B84D6BDC3B2"/>
  </w:style>
  <w:style w:type="paragraph" w:customStyle="1" w:styleId="A434736723D74C54816AD573173A786C">
    <w:name w:val="A434736723D74C54816AD573173A786C"/>
  </w:style>
  <w:style w:type="paragraph" w:customStyle="1" w:styleId="59F82EC076124904808D9F44F39CDE02">
    <w:name w:val="59F82EC076124904808D9F44F39CDE02"/>
  </w:style>
  <w:style w:type="paragraph" w:customStyle="1" w:styleId="43AA4561158B4EBCBE98C255B5D6BB02">
    <w:name w:val="43AA4561158B4EBCBE98C255B5D6BB02"/>
  </w:style>
  <w:style w:type="paragraph" w:customStyle="1" w:styleId="9A15A0A0E28F4E5E81660293B90BDF9C">
    <w:name w:val="9A15A0A0E28F4E5E81660293B90BDF9C"/>
  </w:style>
  <w:style w:type="paragraph" w:customStyle="1" w:styleId="21D68D3F494D4088A0CD22FE5E312832">
    <w:name w:val="21D68D3F494D4088A0CD22FE5E312832"/>
  </w:style>
  <w:style w:type="paragraph" w:customStyle="1" w:styleId="EDF71F3F2C844275BF32EEA7B78581A4">
    <w:name w:val="EDF71F3F2C844275BF32EEA7B78581A4"/>
  </w:style>
  <w:style w:type="paragraph" w:customStyle="1" w:styleId="20A198C6491047338DD29F6453C0DDD7">
    <w:name w:val="20A198C6491047338DD29F6453C0DDD7"/>
  </w:style>
  <w:style w:type="paragraph" w:customStyle="1" w:styleId="30C5B4BBC4A44DC0826BF2E3A80E9D47">
    <w:name w:val="30C5B4BBC4A44DC0826BF2E3A80E9D47"/>
  </w:style>
  <w:style w:type="paragraph" w:customStyle="1" w:styleId="F1D5F1CE7DCA4C0DA92EA640DE1CAF30">
    <w:name w:val="F1D5F1CE7DCA4C0DA92EA640DE1CAF30"/>
  </w:style>
  <w:style w:type="paragraph" w:customStyle="1" w:styleId="52F2F2FC1F8F4684B9166D565BA55DB5">
    <w:name w:val="52F2F2FC1F8F4684B9166D565BA55DB5"/>
  </w:style>
  <w:style w:type="paragraph" w:customStyle="1" w:styleId="C278ADAE4665455B924BA73F5B4AAB5D">
    <w:name w:val="C278ADAE4665455B924BA73F5B4AAB5D"/>
  </w:style>
  <w:style w:type="paragraph" w:customStyle="1" w:styleId="9E6AD06C4969495890591B5B6402E7C9">
    <w:name w:val="9E6AD06C4969495890591B5B6402E7C9"/>
  </w:style>
  <w:style w:type="paragraph" w:customStyle="1" w:styleId="DE2FE2B446AC476ABB8D287FE943E1B8">
    <w:name w:val="DE2FE2B446AC476ABB8D287FE943E1B8"/>
  </w:style>
  <w:style w:type="paragraph" w:customStyle="1" w:styleId="A96B2B46B486464DA3A589400474220F">
    <w:name w:val="A96B2B46B486464DA3A58940047422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YWCC 307 meeting minutes.dotx</Template>
  <TotalTime>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ascen</dc:creator>
  <cp:keywords/>
  <dc:description/>
  <cp:lastModifiedBy>Dilone, Brian</cp:lastModifiedBy>
  <cp:revision>2</cp:revision>
  <dcterms:created xsi:type="dcterms:W3CDTF">2025-04-16T00:35:00Z</dcterms:created>
  <dcterms:modified xsi:type="dcterms:W3CDTF">2025-04-16T00:35:00Z</dcterms:modified>
  <cp:version/>
</cp:coreProperties>
</file>